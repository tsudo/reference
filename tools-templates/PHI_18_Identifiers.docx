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6DF532" w14:textId="3BD6730B" w:rsidR="0016078E" w:rsidRDefault="009B63B6" w:rsidP="00B0065A">
      <w:pPr>
        <w:pStyle w:val="Title"/>
      </w:pPr>
      <w:bookmarkStart w:id="0" w:name="_Toc54014911"/>
      <w:r>
        <w:t>18 identifiers that comprise PHI</w:t>
      </w:r>
    </w:p>
    <w:p w14:paraId="14646AC9" w14:textId="77777777" w:rsidR="009B63B6" w:rsidRDefault="009B63B6" w:rsidP="009B63B6">
      <w:r>
        <w:t>Names</w:t>
      </w:r>
    </w:p>
    <w:p w14:paraId="6B615C96" w14:textId="77777777" w:rsidR="009B63B6" w:rsidRDefault="009B63B6" w:rsidP="009B63B6">
      <w:r>
        <w:t>Addresses (other than Town or City, State, and Zip)</w:t>
      </w:r>
    </w:p>
    <w:p w14:paraId="1129CFD8" w14:textId="77777777" w:rsidR="009B63B6" w:rsidRDefault="009B63B6" w:rsidP="009B63B6">
      <w:r>
        <w:t>Dates (other than year directly related to an individual's birth, admission, discharge, death)</w:t>
      </w:r>
    </w:p>
    <w:p w14:paraId="0C1753EF" w14:textId="77777777" w:rsidR="009B63B6" w:rsidRDefault="009B63B6" w:rsidP="009B63B6">
      <w:r>
        <w:t>Telephone numbers</w:t>
      </w:r>
    </w:p>
    <w:p w14:paraId="75FBAFB8" w14:textId="77777777" w:rsidR="009B63B6" w:rsidRDefault="009B63B6" w:rsidP="009B63B6">
      <w:r>
        <w:t>Fax numbers</w:t>
      </w:r>
    </w:p>
    <w:p w14:paraId="53911303" w14:textId="77777777" w:rsidR="009B63B6" w:rsidRDefault="009B63B6" w:rsidP="009B63B6">
      <w:r>
        <w:t>E-mail addresses</w:t>
      </w:r>
    </w:p>
    <w:p w14:paraId="7F934CF4" w14:textId="77777777" w:rsidR="009B63B6" w:rsidRDefault="009B63B6" w:rsidP="009B63B6">
      <w:r>
        <w:t>Social security numbers</w:t>
      </w:r>
    </w:p>
    <w:p w14:paraId="50FC17F0" w14:textId="77777777" w:rsidR="009B63B6" w:rsidRDefault="009B63B6" w:rsidP="009B63B6">
      <w:r>
        <w:t>Medical record numbers</w:t>
      </w:r>
    </w:p>
    <w:p w14:paraId="722F3038" w14:textId="77777777" w:rsidR="009B63B6" w:rsidRDefault="009B63B6" w:rsidP="009B63B6">
      <w:r>
        <w:t>Health plan beneficiary numbers</w:t>
      </w:r>
    </w:p>
    <w:p w14:paraId="1759D2FA" w14:textId="77777777" w:rsidR="009B63B6" w:rsidRDefault="009B63B6" w:rsidP="009B63B6">
      <w:r>
        <w:t>Account numbers</w:t>
      </w:r>
    </w:p>
    <w:p w14:paraId="6BFF7365" w14:textId="77777777" w:rsidR="009B63B6" w:rsidRDefault="009B63B6" w:rsidP="009B63B6">
      <w:r>
        <w:t>Certificate/License numbers</w:t>
      </w:r>
    </w:p>
    <w:p w14:paraId="41FADAD5" w14:textId="77777777" w:rsidR="009B63B6" w:rsidRDefault="009B63B6" w:rsidP="009B63B6">
      <w:r>
        <w:t>Vehicle identifiers and serial numbers (including license plate)</w:t>
      </w:r>
    </w:p>
    <w:p w14:paraId="4FAA0202" w14:textId="77777777" w:rsidR="009B63B6" w:rsidRDefault="009B63B6" w:rsidP="009B63B6">
      <w:r>
        <w:t>Device identifiers and serial numbers</w:t>
      </w:r>
    </w:p>
    <w:p w14:paraId="481BDE64" w14:textId="77777777" w:rsidR="009B63B6" w:rsidRDefault="009B63B6" w:rsidP="009B63B6">
      <w:r>
        <w:t>Web URLs (Uniform Resource Locators)</w:t>
      </w:r>
    </w:p>
    <w:p w14:paraId="702F9018" w14:textId="77777777" w:rsidR="009B63B6" w:rsidRDefault="009B63B6" w:rsidP="009B63B6">
      <w:r>
        <w:t>Internet Protocol (IP) addresses</w:t>
      </w:r>
    </w:p>
    <w:p w14:paraId="6BB7ECE4" w14:textId="77777777" w:rsidR="009B63B6" w:rsidRDefault="009B63B6" w:rsidP="009B63B6">
      <w:r>
        <w:t>Biometric identifiers (including finger and voice prints)</w:t>
      </w:r>
    </w:p>
    <w:p w14:paraId="0A07D08E" w14:textId="77777777" w:rsidR="009B63B6" w:rsidRDefault="009B63B6" w:rsidP="009B63B6">
      <w:r>
        <w:t>Full face photography, any comparable images</w:t>
      </w:r>
    </w:p>
    <w:p w14:paraId="76C47AB9" w14:textId="68D89673" w:rsidR="009B63B6" w:rsidRPr="009B63B6" w:rsidRDefault="009B63B6" w:rsidP="009B63B6">
      <w:r>
        <w:t>Any other unique identifying number, characteristic or code</w:t>
      </w:r>
      <w:bookmarkEnd w:id="0"/>
    </w:p>
    <w:sectPr w:rsidR="009B63B6" w:rsidRPr="009B63B6" w:rsidSect="00B0065A">
      <w:headerReference w:type="default" r:id="rId11"/>
      <w:headerReference w:type="first" r:id="rId12"/>
      <w:footnotePr>
        <w:numFmt w:val="chicago"/>
      </w:footnotePr>
      <w:pgSz w:w="11907" w:h="15876" w:code="161"/>
      <w:pgMar w:top="720" w:right="1080" w:bottom="1440" w:left="1080" w:header="720" w:footer="720" w:gutter="0"/>
      <w:lnNumType w:countBy="1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B54A56" w14:textId="77777777" w:rsidR="00916361" w:rsidRDefault="00916361" w:rsidP="00DC66A9">
      <w:r>
        <w:separator/>
      </w:r>
    </w:p>
    <w:p w14:paraId="16F1743A" w14:textId="77777777" w:rsidR="00916361" w:rsidRDefault="00916361" w:rsidP="00DC66A9"/>
    <w:p w14:paraId="48048446" w14:textId="77777777" w:rsidR="00916361" w:rsidRDefault="00916361" w:rsidP="00DC66A9"/>
  </w:endnote>
  <w:endnote w:type="continuationSeparator" w:id="0">
    <w:p w14:paraId="48F98B07" w14:textId="77777777" w:rsidR="00916361" w:rsidRDefault="00916361" w:rsidP="00DC66A9">
      <w:r>
        <w:continuationSeparator/>
      </w:r>
    </w:p>
    <w:p w14:paraId="28576AC7" w14:textId="77777777" w:rsidR="00916361" w:rsidRDefault="00916361" w:rsidP="00DC66A9"/>
    <w:p w14:paraId="3CA828F6" w14:textId="77777777" w:rsidR="00916361" w:rsidRDefault="00916361" w:rsidP="00DC66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1" w:fontKey="{59942430-7AA4-4676-A2DB-75179009E60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6420DD98-C8C3-4466-9878-B9C6666D246D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34C3F27-2210-4752-8F56-336E579AD6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AD2199C-ABE3-43C9-97EA-50D938D943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3BED7" w14:textId="77777777" w:rsidR="00916361" w:rsidRDefault="00916361" w:rsidP="00783D5B">
      <w:pPr>
        <w:pStyle w:val="Footer"/>
        <w:spacing w:before="230"/>
        <w:rPr>
          <w:lang w:val="en-GB"/>
        </w:rPr>
      </w:pPr>
      <w:r>
        <w:drawing>
          <wp:inline distT="0" distB="0" distL="0" distR="0" wp14:anchorId="47494768" wp14:editId="61454688">
            <wp:extent cx="561975" cy="19050"/>
            <wp:effectExtent l="0" t="0" r="0" b="0"/>
            <wp:docPr id="7" name="Picture 2" descr="3pc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pclin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0D4E" w14:textId="77777777" w:rsidR="00916361" w:rsidRDefault="00916361" w:rsidP="00DC66A9"/>
    <w:p w14:paraId="1FC442F4" w14:textId="77777777" w:rsidR="00916361" w:rsidRDefault="00916361" w:rsidP="00DC66A9"/>
  </w:footnote>
  <w:footnote w:type="continuationSeparator" w:id="0">
    <w:p w14:paraId="26D3BB55" w14:textId="77777777" w:rsidR="00916361" w:rsidRDefault="00916361" w:rsidP="00DC66A9">
      <w:r>
        <w:continuationSeparator/>
      </w:r>
    </w:p>
    <w:p w14:paraId="23C668F3" w14:textId="77777777" w:rsidR="00916361" w:rsidRDefault="00916361" w:rsidP="00DC66A9"/>
    <w:p w14:paraId="0DB4E72E" w14:textId="77777777" w:rsidR="00916361" w:rsidRDefault="00916361" w:rsidP="00DC66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123FD" w14:textId="77777777" w:rsidR="00E01B07" w:rsidRPr="00CC0CCF" w:rsidRDefault="00581316">
    <w:pPr>
      <w:pStyle w:val="Header"/>
      <w:jc w:val="right"/>
      <w:rPr>
        <w:rFonts w:ascii="Arial" w:hAnsi="Arial" w:cs="Arial"/>
        <w:b/>
        <w:sz w:val="19"/>
        <w:szCs w:val="19"/>
      </w:rPr>
    </w:pPr>
    <w:r>
      <w:rPr>
        <w:rFonts w:ascii="Arial" w:hAnsi="Arial" w:cs="Arial"/>
        <w:smallCaps/>
        <w:noProof w:val="0"/>
        <w:sz w:val="16"/>
        <w:szCs w:val="16"/>
      </w:rPr>
      <w:t>[</w:t>
    </w:r>
    <w:r w:rsidR="00CA0133">
      <w:rPr>
        <w:rFonts w:ascii="Arial" w:hAnsi="Arial" w:cs="Arial"/>
        <w:smallCaps/>
        <w:noProof w:val="0"/>
        <w:sz w:val="16"/>
        <w:szCs w:val="16"/>
      </w:rPr>
      <w:t>Document</w:t>
    </w:r>
    <w:r>
      <w:rPr>
        <w:rFonts w:ascii="Arial" w:hAnsi="Arial" w:cs="Arial"/>
        <w:smallCaps/>
        <w:noProof w:val="0"/>
        <w:sz w:val="16"/>
        <w:szCs w:val="16"/>
      </w:rPr>
      <w:t xml:space="preserve"> Name]</w:t>
    </w:r>
    <w:r w:rsidR="00E01B07" w:rsidRPr="00CC0CCF">
      <w:rPr>
        <w:rFonts w:ascii="Arial" w:hAnsi="Arial" w:cs="Arial"/>
        <w:smallCaps/>
        <w:noProof w:val="0"/>
        <w:sz w:val="16"/>
        <w:szCs w:val="16"/>
      </w:rPr>
      <w:t xml:space="preserve"> </w:t>
    </w:r>
    <w:r w:rsidR="00E01B07" w:rsidRPr="00CC0CCF">
      <w:rPr>
        <w:rFonts w:ascii="Arial" w:hAnsi="Arial" w:cs="Arial"/>
        <w:smallCaps/>
        <w:noProof w:val="0"/>
      </w:rPr>
      <w:t xml:space="preserve">                                                                                                                  </w:t>
    </w:r>
    <w:sdt>
      <w:sdtPr>
        <w:rPr>
          <w:rFonts w:ascii="Arial" w:hAnsi="Arial" w:cs="Arial"/>
          <w:noProof w:val="0"/>
        </w:rPr>
        <w:id w:val="1415057360"/>
        <w:docPartObj>
          <w:docPartGallery w:val="Page Numbers (Top of Page)"/>
          <w:docPartUnique/>
        </w:docPartObj>
      </w:sdtPr>
      <w:sdtEndPr>
        <w:rPr>
          <w:b/>
          <w:noProof/>
          <w:sz w:val="19"/>
          <w:szCs w:val="19"/>
        </w:rPr>
      </w:sdtEndPr>
      <w:sdtContent>
        <w:r w:rsidR="00E01B07" w:rsidRPr="00CC0CCF">
          <w:rPr>
            <w:rFonts w:ascii="Arial" w:hAnsi="Arial" w:cs="Arial"/>
            <w:b/>
            <w:noProof w:val="0"/>
            <w:sz w:val="19"/>
            <w:szCs w:val="19"/>
          </w:rPr>
          <w:fldChar w:fldCharType="begin"/>
        </w:r>
        <w:r w:rsidR="00E01B07" w:rsidRPr="00CC0CCF">
          <w:rPr>
            <w:rFonts w:ascii="Arial" w:hAnsi="Arial" w:cs="Arial"/>
            <w:b/>
            <w:sz w:val="19"/>
            <w:szCs w:val="19"/>
          </w:rPr>
          <w:instrText xml:space="preserve"> PAGE   \* MERGEFORMAT </w:instrText>
        </w:r>
        <w:r w:rsidR="00E01B07" w:rsidRPr="00CC0CCF">
          <w:rPr>
            <w:rFonts w:ascii="Arial" w:hAnsi="Arial" w:cs="Arial"/>
            <w:b/>
            <w:noProof w:val="0"/>
            <w:sz w:val="19"/>
            <w:szCs w:val="19"/>
          </w:rPr>
          <w:fldChar w:fldCharType="separate"/>
        </w:r>
        <w:r w:rsidR="0016427D">
          <w:rPr>
            <w:rFonts w:ascii="Arial" w:hAnsi="Arial" w:cs="Arial"/>
            <w:b/>
            <w:sz w:val="19"/>
            <w:szCs w:val="19"/>
          </w:rPr>
          <w:t>2</w:t>
        </w:r>
        <w:r w:rsidR="00E01B07" w:rsidRPr="00CC0CCF">
          <w:rPr>
            <w:rFonts w:ascii="Arial" w:hAnsi="Arial" w:cs="Arial"/>
            <w:b/>
            <w:sz w:val="19"/>
            <w:szCs w:val="19"/>
          </w:rPr>
          <w:fldChar w:fldCharType="end"/>
        </w:r>
      </w:sdtContent>
    </w:sdt>
  </w:p>
  <w:p w14:paraId="70BE7A99" w14:textId="77777777" w:rsidR="00E01B07" w:rsidRDefault="00916361" w:rsidP="000E1EF3">
    <w:pPr>
      <w:pStyle w:val="Header"/>
      <w:spacing w:after="210" w:line="240" w:lineRule="auto"/>
      <w:jc w:val="right"/>
    </w:pPr>
    <w:r>
      <w:rPr>
        <w:iCs/>
      </w:rPr>
      <w:pict w14:anchorId="3D4458DC">
        <v:rect id="_x0000_i1025" style="width:496.15pt;height:.5pt" o:hrpct="0" o:hrstd="t" o:hrnoshade="t" o:hr="t" fillcolor="black [3213]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B5D9D7" w14:textId="77777777" w:rsidR="001F2AE2" w:rsidRPr="00444BA7" w:rsidRDefault="001F2AE2" w:rsidP="001F2AE2">
    <w:pPr>
      <w:pStyle w:val="Header"/>
      <w:rPr>
        <w:rFonts w:ascii="Arial" w:hAnsi="Arial"/>
        <w:smallCaps/>
        <w:sz w:val="20"/>
      </w:rPr>
    </w:pPr>
    <w:r w:rsidRPr="00444BA7">
      <w:rPr>
        <w:rFonts w:ascii="Arial" w:hAnsi="Arial"/>
        <w:smallCaps/>
        <w:sz w:val="20"/>
      </w:rPr>
      <w:drawing>
        <wp:anchor distT="0" distB="0" distL="144145" distR="114300" simplePos="0" relativeHeight="251656704" behindDoc="0" locked="0" layoutInCell="1" allowOverlap="0" wp14:anchorId="0211CC2A" wp14:editId="7FD20B5F">
          <wp:simplePos x="0" y="0"/>
          <wp:positionH relativeFrom="margin">
            <wp:align>right</wp:align>
          </wp:positionH>
          <wp:positionV relativeFrom="paragraph">
            <wp:posOffset>-243205</wp:posOffset>
          </wp:positionV>
          <wp:extent cx="969010" cy="484505"/>
          <wp:effectExtent l="0" t="0" r="254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6901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/>
        <w:smallCaps/>
        <w:sz w:val="20"/>
        <w:lang w:eastAsia="en-IE"/>
      </w:rPr>
      <w:t>Organization Name Here</w:t>
    </w:r>
  </w:p>
  <w:p w14:paraId="7F7300F1" w14:textId="77777777" w:rsidR="001F2AE2" w:rsidRDefault="001F2AE2" w:rsidP="001F2AE2">
    <w:pPr>
      <w:pStyle w:val="Header"/>
      <w:rPr>
        <w:rFonts w:ascii="Arial" w:hAnsi="Arial" w:cs="Arial"/>
        <w:smallCaps/>
      </w:rPr>
    </w:pPr>
  </w:p>
  <w:p w14:paraId="79F816DB" w14:textId="77777777" w:rsidR="00F9353C" w:rsidRPr="001F2AE2" w:rsidRDefault="00916361" w:rsidP="00B0065A">
    <w:pPr>
      <w:pStyle w:val="Header"/>
      <w:jc w:val="center"/>
    </w:pPr>
    <w:r>
      <w:rPr>
        <w:iCs/>
      </w:rPr>
      <w:pict w14:anchorId="380B2A7C">
        <v:rect id="_x0000_i1026" style="width:496.15pt;height:.5pt" o:hrpct="0" o:hrstd="t" o:hrnoshade="t" o:hr="t" fillcolor="black [3213]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2E0393"/>
    <w:multiLevelType w:val="multilevel"/>
    <w:tmpl w:val="D7381AD6"/>
    <w:lvl w:ilvl="0">
      <w:start w:val="1"/>
      <w:numFmt w:val="bullet"/>
      <w:pStyle w:val="Els-bulletlist"/>
      <w:lvlText w:val=""/>
      <w:lvlJc w:val="left"/>
      <w:pPr>
        <w:tabs>
          <w:tab w:val="num" w:pos="360"/>
        </w:tabs>
        <w:ind w:left="533" w:hanging="245"/>
      </w:pPr>
      <w:rPr>
        <w:rFonts w:ascii="Symbol" w:hAnsi="Symbol" w:hint="default"/>
        <w:sz w:val="20"/>
      </w:rPr>
    </w:lvl>
    <w:lvl w:ilvl="1">
      <w:start w:val="1"/>
      <w:numFmt w:val="bullet"/>
      <w:lvlText w:val="■"/>
      <w:lvlJc w:val="left"/>
      <w:pPr>
        <w:tabs>
          <w:tab w:val="num" w:pos="600"/>
        </w:tabs>
        <w:ind w:left="778" w:hanging="245"/>
      </w:pPr>
      <w:rPr>
        <w:rFonts w:ascii="Times New Roman" w:hAnsi="Times New Roman" w:cs="Times New Roman" w:hint="default"/>
        <w:sz w:val="16"/>
      </w:rPr>
    </w:lvl>
    <w:lvl w:ilvl="2">
      <w:start w:val="1"/>
      <w:numFmt w:val="bullet"/>
      <w:lvlText w:val="○"/>
      <w:lvlJc w:val="left"/>
      <w:pPr>
        <w:tabs>
          <w:tab w:val="num" w:pos="840"/>
        </w:tabs>
        <w:ind w:left="1022" w:hanging="244"/>
      </w:pPr>
      <w:rPr>
        <w:rFonts w:ascii="Times New Roman" w:hAnsi="Times New Roman" w:cs="Times New Roman" w:hint="default"/>
        <w:sz w:val="16"/>
      </w:rPr>
    </w:lvl>
    <w:lvl w:ilvl="3">
      <w:start w:val="1"/>
      <w:numFmt w:val="bullet"/>
      <w:lvlText w:val="□"/>
      <w:lvlJc w:val="left"/>
      <w:pPr>
        <w:tabs>
          <w:tab w:val="num" w:pos="1080"/>
        </w:tabs>
        <w:ind w:left="1267" w:hanging="245"/>
      </w:pPr>
      <w:rPr>
        <w:rFonts w:ascii="Times New Roman" w:hAnsi="Times New Roman" w:cs="Times New Roman" w:hint="default"/>
        <w:sz w:val="16"/>
      </w:rPr>
    </w:lvl>
    <w:lvl w:ilvl="4">
      <w:start w:val="1"/>
      <w:numFmt w:val="none"/>
      <w:lvlText w:val="-"/>
      <w:lvlJc w:val="left"/>
      <w:pPr>
        <w:tabs>
          <w:tab w:val="num" w:pos="1320"/>
        </w:tabs>
        <w:ind w:left="1512" w:hanging="245"/>
      </w:pPr>
      <w:rPr>
        <w:rFonts w:ascii="Times New Roman" w:hAnsi="Times New Roman" w:hint="default"/>
      </w:rPr>
    </w:lvl>
    <w:lvl w:ilvl="5">
      <w:start w:val="1"/>
      <w:numFmt w:val="none"/>
      <w:lvlText w:val="-"/>
      <w:lvlJc w:val="left"/>
      <w:pPr>
        <w:tabs>
          <w:tab w:val="num" w:pos="1560"/>
        </w:tabs>
        <w:ind w:left="1757" w:hanging="245"/>
      </w:pPr>
      <w:rPr>
        <w:rFonts w:ascii="Times New Roman" w:hAnsi="Times New Roman" w:hint="default"/>
      </w:rPr>
    </w:lvl>
    <w:lvl w:ilvl="6">
      <w:start w:val="1"/>
      <w:numFmt w:val="none"/>
      <w:lvlText w:val="-"/>
      <w:lvlJc w:val="left"/>
      <w:pPr>
        <w:tabs>
          <w:tab w:val="num" w:pos="1800"/>
        </w:tabs>
        <w:ind w:left="2002" w:hanging="245"/>
      </w:pPr>
      <w:rPr>
        <w:rFonts w:ascii="Times New Roman" w:hAnsi="Times New Roman" w:hint="default"/>
      </w:rPr>
    </w:lvl>
    <w:lvl w:ilvl="7">
      <w:start w:val="1"/>
      <w:numFmt w:val="none"/>
      <w:lvlText w:val="-"/>
      <w:lvlJc w:val="left"/>
      <w:pPr>
        <w:tabs>
          <w:tab w:val="num" w:pos="2040"/>
        </w:tabs>
        <w:ind w:left="2246" w:hanging="244"/>
      </w:pPr>
      <w:rPr>
        <w:rFonts w:ascii="Times New Roman" w:hAnsi="Times New Roman" w:hint="default"/>
      </w:rPr>
    </w:lvl>
    <w:lvl w:ilvl="8">
      <w:start w:val="1"/>
      <w:numFmt w:val="none"/>
      <w:lvlText w:val="-"/>
      <w:lvlJc w:val="left"/>
      <w:pPr>
        <w:tabs>
          <w:tab w:val="num" w:pos="2280"/>
        </w:tabs>
        <w:ind w:left="2491" w:hanging="245"/>
      </w:pPr>
      <w:rPr>
        <w:rFonts w:ascii="Times New Roman" w:hAnsi="Times New Roman" w:hint="default"/>
      </w:rPr>
    </w:lvl>
  </w:abstractNum>
  <w:abstractNum w:abstractNumId="1" w15:restartNumberingAfterBreak="0">
    <w:nsid w:val="29322B9F"/>
    <w:multiLevelType w:val="multilevel"/>
    <w:tmpl w:val="1E642A78"/>
    <w:lvl w:ilvl="0">
      <w:start w:val="1"/>
      <w:numFmt w:val="upperLetter"/>
      <w:pStyle w:val="Els-appendixhead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2" w15:restartNumberingAfterBreak="0">
    <w:nsid w:val="527E7170"/>
    <w:multiLevelType w:val="multilevel"/>
    <w:tmpl w:val="0BDA0A0E"/>
    <w:lvl w:ilvl="0">
      <w:start w:val="1"/>
      <w:numFmt w:val="decimal"/>
      <w:pStyle w:val="Els-numlist"/>
      <w:lvlText w:val="%1."/>
      <w:lvlJc w:val="left"/>
      <w:pPr>
        <w:tabs>
          <w:tab w:val="num" w:pos="360"/>
        </w:tabs>
        <w:ind w:left="533" w:hanging="24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600"/>
        </w:tabs>
        <w:ind w:left="778" w:hanging="24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40"/>
        </w:tabs>
        <w:ind w:left="1022" w:hanging="24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080"/>
        </w:tabs>
        <w:ind w:left="1267" w:hanging="24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20"/>
        </w:tabs>
        <w:ind w:left="1512" w:hanging="24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60"/>
        </w:tabs>
        <w:ind w:left="1757" w:hanging="24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2002" w:hanging="24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40"/>
        </w:tabs>
        <w:ind w:left="2246" w:hanging="2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280"/>
        </w:tabs>
        <w:ind w:left="2491" w:hanging="245"/>
      </w:pPr>
      <w:rPr>
        <w:rFonts w:hint="default"/>
      </w:rPr>
    </w:lvl>
  </w:abstractNum>
  <w:abstractNum w:abstractNumId="3" w15:restartNumberingAfterBreak="0">
    <w:nsid w:val="5E827A20"/>
    <w:multiLevelType w:val="multilevel"/>
    <w:tmpl w:val="931E524C"/>
    <w:lvl w:ilvl="0">
      <w:start w:val="1"/>
      <w:numFmt w:val="upperLetter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pStyle w:val="Els-appendixsubhead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4" w15:restartNumberingAfterBreak="0">
    <w:nsid w:val="790B6660"/>
    <w:multiLevelType w:val="hybridMultilevel"/>
    <w:tmpl w:val="50426B0C"/>
    <w:lvl w:ilvl="0" w:tplc="83165D5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AF788D"/>
    <w:multiLevelType w:val="multilevel"/>
    <w:tmpl w:val="9E7C865E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  <w:rPr>
        <w:rFonts w:ascii="Arial" w:hAnsi="Arial" w:hint="default"/>
        <w:sz w:val="24"/>
      </w:r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2"/>
    <w:lvlOverride w:ilvl="0">
      <w:lvl w:ilvl="0">
        <w:start w:val="1"/>
        <w:numFmt w:val="decimal"/>
        <w:pStyle w:val="Els-numlist"/>
        <w:lvlText w:val="%1."/>
        <w:lvlJc w:val="left"/>
        <w:pPr>
          <w:tabs>
            <w:tab w:val="num" w:pos="360"/>
          </w:tabs>
          <w:ind w:left="533" w:hanging="245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600"/>
          </w:tabs>
          <w:ind w:left="778" w:hanging="245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left"/>
        <w:pPr>
          <w:tabs>
            <w:tab w:val="num" w:pos="840"/>
          </w:tabs>
          <w:ind w:left="1022" w:hanging="244"/>
        </w:pPr>
        <w:rPr>
          <w:rFonts w:hint="default"/>
        </w:rPr>
      </w:lvl>
    </w:lvlOverride>
    <w:lvlOverride w:ilvl="3">
      <w:lvl w:ilvl="3">
        <w:start w:val="1"/>
        <w:numFmt w:val="lowerRoman"/>
        <w:lvlText w:val="%4."/>
        <w:lvlJc w:val="left"/>
        <w:pPr>
          <w:tabs>
            <w:tab w:val="num" w:pos="1080"/>
          </w:tabs>
          <w:ind w:left="1267" w:hanging="245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1320"/>
          </w:tabs>
          <w:ind w:left="1512" w:hanging="245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1560"/>
          </w:tabs>
          <w:ind w:left="1757" w:hanging="245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1800"/>
          </w:tabs>
          <w:ind w:left="2002" w:hanging="245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2040"/>
          </w:tabs>
          <w:ind w:left="2246" w:hanging="24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2280"/>
          </w:tabs>
          <w:ind w:left="2491" w:hanging="245"/>
        </w:pPr>
        <w:rPr>
          <w:rFonts w:hint="default"/>
        </w:rPr>
      </w:lvl>
    </w:lvlOverride>
  </w:num>
  <w:num w:numId="8">
    <w:abstractNumId w:val="2"/>
    <w:lvlOverride w:ilvl="0">
      <w:lvl w:ilvl="0">
        <w:start w:val="1"/>
        <w:numFmt w:val="decimal"/>
        <w:pStyle w:val="Els-numlist"/>
        <w:lvlText w:val="%1."/>
        <w:lvlJc w:val="left"/>
        <w:pPr>
          <w:tabs>
            <w:tab w:val="num" w:pos="360"/>
          </w:tabs>
          <w:ind w:left="533" w:hanging="245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600"/>
          </w:tabs>
          <w:ind w:left="778" w:hanging="245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left"/>
        <w:pPr>
          <w:tabs>
            <w:tab w:val="num" w:pos="840"/>
          </w:tabs>
          <w:ind w:left="1022" w:hanging="244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080"/>
          </w:tabs>
          <w:ind w:left="1267" w:hanging="245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1320"/>
          </w:tabs>
          <w:ind w:left="1512" w:hanging="245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1560"/>
          </w:tabs>
          <w:ind w:left="1757" w:hanging="245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1800"/>
          </w:tabs>
          <w:ind w:left="2002" w:hanging="245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2040"/>
          </w:tabs>
          <w:ind w:left="2246" w:hanging="24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2280"/>
          </w:tabs>
          <w:ind w:left="2491" w:hanging="245"/>
        </w:pPr>
        <w:rPr>
          <w:rFonts w:hint="default"/>
        </w:rPr>
      </w:lvl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intPostScriptOverText/>
  <w:embedTrueTypeFonts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rawingGridVerticalSpacing w:val="120"/>
  <w:noPunctuationKerning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pos w:val="sectEnd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3B6"/>
    <w:rsid w:val="00011B4B"/>
    <w:rsid w:val="00011C98"/>
    <w:rsid w:val="00013047"/>
    <w:rsid w:val="00017B85"/>
    <w:rsid w:val="000263E6"/>
    <w:rsid w:val="0002766B"/>
    <w:rsid w:val="00032ED8"/>
    <w:rsid w:val="00033F04"/>
    <w:rsid w:val="0003523E"/>
    <w:rsid w:val="00041F93"/>
    <w:rsid w:val="00051DAC"/>
    <w:rsid w:val="00053FF2"/>
    <w:rsid w:val="00056920"/>
    <w:rsid w:val="00066600"/>
    <w:rsid w:val="00066C14"/>
    <w:rsid w:val="00067E37"/>
    <w:rsid w:val="00072AAA"/>
    <w:rsid w:val="00073BC7"/>
    <w:rsid w:val="00074065"/>
    <w:rsid w:val="00086504"/>
    <w:rsid w:val="000926D7"/>
    <w:rsid w:val="0009759F"/>
    <w:rsid w:val="000978DD"/>
    <w:rsid w:val="000A239A"/>
    <w:rsid w:val="000A572B"/>
    <w:rsid w:val="000B137C"/>
    <w:rsid w:val="000B257E"/>
    <w:rsid w:val="000B5E84"/>
    <w:rsid w:val="000C1409"/>
    <w:rsid w:val="000C28A1"/>
    <w:rsid w:val="000C3885"/>
    <w:rsid w:val="000C5454"/>
    <w:rsid w:val="000C66EE"/>
    <w:rsid w:val="000D07A1"/>
    <w:rsid w:val="000D1DEA"/>
    <w:rsid w:val="000D395C"/>
    <w:rsid w:val="000D4C3C"/>
    <w:rsid w:val="000E1EF3"/>
    <w:rsid w:val="000E212B"/>
    <w:rsid w:val="000E2C29"/>
    <w:rsid w:val="000E4181"/>
    <w:rsid w:val="00103CFD"/>
    <w:rsid w:val="0010600C"/>
    <w:rsid w:val="0011024F"/>
    <w:rsid w:val="00110FAF"/>
    <w:rsid w:val="0011294C"/>
    <w:rsid w:val="00115CBC"/>
    <w:rsid w:val="00116271"/>
    <w:rsid w:val="00117A48"/>
    <w:rsid w:val="00117E53"/>
    <w:rsid w:val="00134DAC"/>
    <w:rsid w:val="00136D96"/>
    <w:rsid w:val="001446AE"/>
    <w:rsid w:val="00147AE1"/>
    <w:rsid w:val="00151601"/>
    <w:rsid w:val="0016078E"/>
    <w:rsid w:val="00163A94"/>
    <w:rsid w:val="0016427D"/>
    <w:rsid w:val="0016771D"/>
    <w:rsid w:val="0017199C"/>
    <w:rsid w:val="0017435C"/>
    <w:rsid w:val="00174A10"/>
    <w:rsid w:val="0018150D"/>
    <w:rsid w:val="00186B43"/>
    <w:rsid w:val="00187A76"/>
    <w:rsid w:val="001912E2"/>
    <w:rsid w:val="00191F70"/>
    <w:rsid w:val="0019672C"/>
    <w:rsid w:val="001A155E"/>
    <w:rsid w:val="001B13F5"/>
    <w:rsid w:val="001B6E7B"/>
    <w:rsid w:val="001C0A15"/>
    <w:rsid w:val="001C5606"/>
    <w:rsid w:val="001C578C"/>
    <w:rsid w:val="001D2498"/>
    <w:rsid w:val="001E4CDB"/>
    <w:rsid w:val="001E79C5"/>
    <w:rsid w:val="001F02E5"/>
    <w:rsid w:val="001F168C"/>
    <w:rsid w:val="001F2AE2"/>
    <w:rsid w:val="001F498E"/>
    <w:rsid w:val="001F49A0"/>
    <w:rsid w:val="00205238"/>
    <w:rsid w:val="00207008"/>
    <w:rsid w:val="0020756F"/>
    <w:rsid w:val="00210C6F"/>
    <w:rsid w:val="00214700"/>
    <w:rsid w:val="00217047"/>
    <w:rsid w:val="00224644"/>
    <w:rsid w:val="00224FEE"/>
    <w:rsid w:val="002302A1"/>
    <w:rsid w:val="00234053"/>
    <w:rsid w:val="0023666F"/>
    <w:rsid w:val="00242DD8"/>
    <w:rsid w:val="002447E7"/>
    <w:rsid w:val="00245258"/>
    <w:rsid w:val="002547AE"/>
    <w:rsid w:val="00255FB7"/>
    <w:rsid w:val="002610C9"/>
    <w:rsid w:val="00261CAB"/>
    <w:rsid w:val="0026239E"/>
    <w:rsid w:val="00267F66"/>
    <w:rsid w:val="00273C36"/>
    <w:rsid w:val="00276FE6"/>
    <w:rsid w:val="00284AD4"/>
    <w:rsid w:val="00286FE2"/>
    <w:rsid w:val="0029187B"/>
    <w:rsid w:val="002A1A10"/>
    <w:rsid w:val="002C3E54"/>
    <w:rsid w:val="002C45B2"/>
    <w:rsid w:val="002D0260"/>
    <w:rsid w:val="002D3B51"/>
    <w:rsid w:val="002E13EE"/>
    <w:rsid w:val="002E206D"/>
    <w:rsid w:val="002E75D5"/>
    <w:rsid w:val="003006BC"/>
    <w:rsid w:val="00311C89"/>
    <w:rsid w:val="00316105"/>
    <w:rsid w:val="0031626B"/>
    <w:rsid w:val="00325350"/>
    <w:rsid w:val="003312B7"/>
    <w:rsid w:val="003353FE"/>
    <w:rsid w:val="003400D6"/>
    <w:rsid w:val="00340AFF"/>
    <w:rsid w:val="00341FD7"/>
    <w:rsid w:val="003468A4"/>
    <w:rsid w:val="00351411"/>
    <w:rsid w:val="003560E1"/>
    <w:rsid w:val="00357015"/>
    <w:rsid w:val="00362B0B"/>
    <w:rsid w:val="0036534C"/>
    <w:rsid w:val="003806A4"/>
    <w:rsid w:val="00381C19"/>
    <w:rsid w:val="00392DA9"/>
    <w:rsid w:val="00393A33"/>
    <w:rsid w:val="003B5CE9"/>
    <w:rsid w:val="003C0AA7"/>
    <w:rsid w:val="003C1C72"/>
    <w:rsid w:val="003C3AF0"/>
    <w:rsid w:val="003E194F"/>
    <w:rsid w:val="003E4BCA"/>
    <w:rsid w:val="003E7675"/>
    <w:rsid w:val="003F4A49"/>
    <w:rsid w:val="003F59E7"/>
    <w:rsid w:val="004007A1"/>
    <w:rsid w:val="00401968"/>
    <w:rsid w:val="00401E30"/>
    <w:rsid w:val="00412D93"/>
    <w:rsid w:val="00415D66"/>
    <w:rsid w:val="00422082"/>
    <w:rsid w:val="0043746E"/>
    <w:rsid w:val="004422FF"/>
    <w:rsid w:val="00442A3B"/>
    <w:rsid w:val="00442FE8"/>
    <w:rsid w:val="00443668"/>
    <w:rsid w:val="00444BA7"/>
    <w:rsid w:val="00451CEA"/>
    <w:rsid w:val="00453FF4"/>
    <w:rsid w:val="00456683"/>
    <w:rsid w:val="0046424B"/>
    <w:rsid w:val="00467D1C"/>
    <w:rsid w:val="00482DF5"/>
    <w:rsid w:val="00486472"/>
    <w:rsid w:val="0049727B"/>
    <w:rsid w:val="004A179E"/>
    <w:rsid w:val="004A52CA"/>
    <w:rsid w:val="004B0BD0"/>
    <w:rsid w:val="004B7FCF"/>
    <w:rsid w:val="004C31A1"/>
    <w:rsid w:val="004C3ED5"/>
    <w:rsid w:val="004C6119"/>
    <w:rsid w:val="004D0EDB"/>
    <w:rsid w:val="004E28AA"/>
    <w:rsid w:val="004E33DB"/>
    <w:rsid w:val="004F2102"/>
    <w:rsid w:val="004F4D04"/>
    <w:rsid w:val="00502197"/>
    <w:rsid w:val="00504D72"/>
    <w:rsid w:val="005062FF"/>
    <w:rsid w:val="00506FC0"/>
    <w:rsid w:val="005106FB"/>
    <w:rsid w:val="00510F73"/>
    <w:rsid w:val="00513758"/>
    <w:rsid w:val="00522F40"/>
    <w:rsid w:val="00523862"/>
    <w:rsid w:val="005250D2"/>
    <w:rsid w:val="00525222"/>
    <w:rsid w:val="00533BC5"/>
    <w:rsid w:val="00542565"/>
    <w:rsid w:val="00544B01"/>
    <w:rsid w:val="0055487D"/>
    <w:rsid w:val="00556374"/>
    <w:rsid w:val="00557063"/>
    <w:rsid w:val="005571AC"/>
    <w:rsid w:val="0056106C"/>
    <w:rsid w:val="00561D18"/>
    <w:rsid w:val="0056302F"/>
    <w:rsid w:val="005729D9"/>
    <w:rsid w:val="00581316"/>
    <w:rsid w:val="00586AFD"/>
    <w:rsid w:val="0059035D"/>
    <w:rsid w:val="005968EA"/>
    <w:rsid w:val="005A3059"/>
    <w:rsid w:val="005A6C46"/>
    <w:rsid w:val="005B1F08"/>
    <w:rsid w:val="005B3575"/>
    <w:rsid w:val="005B43C5"/>
    <w:rsid w:val="005B73E7"/>
    <w:rsid w:val="005C5596"/>
    <w:rsid w:val="005C5844"/>
    <w:rsid w:val="005C5D92"/>
    <w:rsid w:val="005E3E3B"/>
    <w:rsid w:val="005E7CE3"/>
    <w:rsid w:val="005F26E7"/>
    <w:rsid w:val="005F5DB8"/>
    <w:rsid w:val="006018FA"/>
    <w:rsid w:val="00603A48"/>
    <w:rsid w:val="0060489D"/>
    <w:rsid w:val="00610671"/>
    <w:rsid w:val="006142B0"/>
    <w:rsid w:val="00621A00"/>
    <w:rsid w:val="00626A90"/>
    <w:rsid w:val="00630286"/>
    <w:rsid w:val="00632723"/>
    <w:rsid w:val="00635C68"/>
    <w:rsid w:val="00636664"/>
    <w:rsid w:val="00644BDE"/>
    <w:rsid w:val="00647ACE"/>
    <w:rsid w:val="0065299C"/>
    <w:rsid w:val="0066392D"/>
    <w:rsid w:val="00665852"/>
    <w:rsid w:val="00671041"/>
    <w:rsid w:val="00672354"/>
    <w:rsid w:val="00675F6A"/>
    <w:rsid w:val="00687F87"/>
    <w:rsid w:val="00690447"/>
    <w:rsid w:val="0069217D"/>
    <w:rsid w:val="00696237"/>
    <w:rsid w:val="006976F5"/>
    <w:rsid w:val="006A63E8"/>
    <w:rsid w:val="006C1F04"/>
    <w:rsid w:val="006C2068"/>
    <w:rsid w:val="006C402A"/>
    <w:rsid w:val="006D2E27"/>
    <w:rsid w:val="006D64D3"/>
    <w:rsid w:val="006E1DAF"/>
    <w:rsid w:val="006E204C"/>
    <w:rsid w:val="006E573C"/>
    <w:rsid w:val="006E7B1A"/>
    <w:rsid w:val="006F37BC"/>
    <w:rsid w:val="006F5ED7"/>
    <w:rsid w:val="007145B3"/>
    <w:rsid w:val="00722E6C"/>
    <w:rsid w:val="00723227"/>
    <w:rsid w:val="0072368E"/>
    <w:rsid w:val="00733279"/>
    <w:rsid w:val="007333E5"/>
    <w:rsid w:val="00734B29"/>
    <w:rsid w:val="00737A1B"/>
    <w:rsid w:val="00741B43"/>
    <w:rsid w:val="007528B4"/>
    <w:rsid w:val="00754B28"/>
    <w:rsid w:val="007552CA"/>
    <w:rsid w:val="00757D4F"/>
    <w:rsid w:val="00761ABE"/>
    <w:rsid w:val="007622EE"/>
    <w:rsid w:val="00763DF5"/>
    <w:rsid w:val="007707D5"/>
    <w:rsid w:val="00773277"/>
    <w:rsid w:val="007839D1"/>
    <w:rsid w:val="00783D5B"/>
    <w:rsid w:val="007855E9"/>
    <w:rsid w:val="00785615"/>
    <w:rsid w:val="00791803"/>
    <w:rsid w:val="007925ED"/>
    <w:rsid w:val="00797DE8"/>
    <w:rsid w:val="007A2B68"/>
    <w:rsid w:val="007A5B4C"/>
    <w:rsid w:val="007B0BC1"/>
    <w:rsid w:val="007B252A"/>
    <w:rsid w:val="007B4855"/>
    <w:rsid w:val="007B67E0"/>
    <w:rsid w:val="007C07C4"/>
    <w:rsid w:val="007C298E"/>
    <w:rsid w:val="007C7578"/>
    <w:rsid w:val="007D43FA"/>
    <w:rsid w:val="007D56DF"/>
    <w:rsid w:val="007D584A"/>
    <w:rsid w:val="007E0B8E"/>
    <w:rsid w:val="007E1370"/>
    <w:rsid w:val="007E4D5D"/>
    <w:rsid w:val="007E76BD"/>
    <w:rsid w:val="007F6E29"/>
    <w:rsid w:val="008021A3"/>
    <w:rsid w:val="008104DA"/>
    <w:rsid w:val="00816027"/>
    <w:rsid w:val="008161F3"/>
    <w:rsid w:val="00817D11"/>
    <w:rsid w:val="00821D8E"/>
    <w:rsid w:val="0082300C"/>
    <w:rsid w:val="00833D94"/>
    <w:rsid w:val="00834D5A"/>
    <w:rsid w:val="008361BF"/>
    <w:rsid w:val="00840E5D"/>
    <w:rsid w:val="008412AF"/>
    <w:rsid w:val="008506AF"/>
    <w:rsid w:val="0085242F"/>
    <w:rsid w:val="0085331C"/>
    <w:rsid w:val="008673E0"/>
    <w:rsid w:val="0086798C"/>
    <w:rsid w:val="00870B4C"/>
    <w:rsid w:val="00872C02"/>
    <w:rsid w:val="00876A3C"/>
    <w:rsid w:val="008810F0"/>
    <w:rsid w:val="00882316"/>
    <w:rsid w:val="00886DB1"/>
    <w:rsid w:val="008919E4"/>
    <w:rsid w:val="00892BC5"/>
    <w:rsid w:val="00894234"/>
    <w:rsid w:val="008970FA"/>
    <w:rsid w:val="00897967"/>
    <w:rsid w:val="008A0BC7"/>
    <w:rsid w:val="008A11D4"/>
    <w:rsid w:val="008A34D4"/>
    <w:rsid w:val="008B2A68"/>
    <w:rsid w:val="008B36AE"/>
    <w:rsid w:val="008B4882"/>
    <w:rsid w:val="008C105B"/>
    <w:rsid w:val="008C27F6"/>
    <w:rsid w:val="008C36A9"/>
    <w:rsid w:val="008C54BA"/>
    <w:rsid w:val="008D19C0"/>
    <w:rsid w:val="008E1279"/>
    <w:rsid w:val="008F0B3C"/>
    <w:rsid w:val="008F52A6"/>
    <w:rsid w:val="008F626E"/>
    <w:rsid w:val="008F6446"/>
    <w:rsid w:val="008F6676"/>
    <w:rsid w:val="009010E0"/>
    <w:rsid w:val="00901AF5"/>
    <w:rsid w:val="00902534"/>
    <w:rsid w:val="00911E00"/>
    <w:rsid w:val="00912CB8"/>
    <w:rsid w:val="00913271"/>
    <w:rsid w:val="00914A57"/>
    <w:rsid w:val="00914E58"/>
    <w:rsid w:val="00916361"/>
    <w:rsid w:val="0091660E"/>
    <w:rsid w:val="00925A11"/>
    <w:rsid w:val="009260CD"/>
    <w:rsid w:val="00927DCF"/>
    <w:rsid w:val="0093745C"/>
    <w:rsid w:val="0094446C"/>
    <w:rsid w:val="00946FE2"/>
    <w:rsid w:val="0094726D"/>
    <w:rsid w:val="00953D82"/>
    <w:rsid w:val="00956228"/>
    <w:rsid w:val="00970306"/>
    <w:rsid w:val="0097605A"/>
    <w:rsid w:val="00981D7C"/>
    <w:rsid w:val="00986F8A"/>
    <w:rsid w:val="00994F37"/>
    <w:rsid w:val="009A6D87"/>
    <w:rsid w:val="009B1265"/>
    <w:rsid w:val="009B4237"/>
    <w:rsid w:val="009B63B6"/>
    <w:rsid w:val="009B73D0"/>
    <w:rsid w:val="009B7CF7"/>
    <w:rsid w:val="009C5B78"/>
    <w:rsid w:val="009C6F37"/>
    <w:rsid w:val="009D0668"/>
    <w:rsid w:val="009D5D17"/>
    <w:rsid w:val="009D6A20"/>
    <w:rsid w:val="009D7017"/>
    <w:rsid w:val="009D747E"/>
    <w:rsid w:val="009E0B4E"/>
    <w:rsid w:val="009E58BD"/>
    <w:rsid w:val="00A00E8C"/>
    <w:rsid w:val="00A01F9A"/>
    <w:rsid w:val="00A071C2"/>
    <w:rsid w:val="00A07F78"/>
    <w:rsid w:val="00A10BDF"/>
    <w:rsid w:val="00A11859"/>
    <w:rsid w:val="00A236AB"/>
    <w:rsid w:val="00A32103"/>
    <w:rsid w:val="00A36009"/>
    <w:rsid w:val="00A418F7"/>
    <w:rsid w:val="00A4348F"/>
    <w:rsid w:val="00A45C03"/>
    <w:rsid w:val="00A46215"/>
    <w:rsid w:val="00A47F89"/>
    <w:rsid w:val="00A512A8"/>
    <w:rsid w:val="00A604AF"/>
    <w:rsid w:val="00A6350D"/>
    <w:rsid w:val="00A75200"/>
    <w:rsid w:val="00A865B5"/>
    <w:rsid w:val="00A96CB5"/>
    <w:rsid w:val="00A97583"/>
    <w:rsid w:val="00AA0570"/>
    <w:rsid w:val="00AB1788"/>
    <w:rsid w:val="00AB19F3"/>
    <w:rsid w:val="00AC2E51"/>
    <w:rsid w:val="00AC3D5B"/>
    <w:rsid w:val="00AD24C8"/>
    <w:rsid w:val="00AD6F25"/>
    <w:rsid w:val="00AD7D5F"/>
    <w:rsid w:val="00AE572D"/>
    <w:rsid w:val="00AF1CB5"/>
    <w:rsid w:val="00AF7F77"/>
    <w:rsid w:val="00B0065A"/>
    <w:rsid w:val="00B00724"/>
    <w:rsid w:val="00B04C45"/>
    <w:rsid w:val="00B12D20"/>
    <w:rsid w:val="00B15DC5"/>
    <w:rsid w:val="00B21746"/>
    <w:rsid w:val="00B24218"/>
    <w:rsid w:val="00B2481F"/>
    <w:rsid w:val="00B2510C"/>
    <w:rsid w:val="00B409A0"/>
    <w:rsid w:val="00B442D7"/>
    <w:rsid w:val="00B44B80"/>
    <w:rsid w:val="00B44C25"/>
    <w:rsid w:val="00B51959"/>
    <w:rsid w:val="00B51B15"/>
    <w:rsid w:val="00B6385D"/>
    <w:rsid w:val="00B649C5"/>
    <w:rsid w:val="00B64A6F"/>
    <w:rsid w:val="00B64C46"/>
    <w:rsid w:val="00B734D9"/>
    <w:rsid w:val="00B93C5F"/>
    <w:rsid w:val="00B9416B"/>
    <w:rsid w:val="00B95ED4"/>
    <w:rsid w:val="00B97C72"/>
    <w:rsid w:val="00BA03F0"/>
    <w:rsid w:val="00BA0842"/>
    <w:rsid w:val="00BA6B35"/>
    <w:rsid w:val="00BB03D0"/>
    <w:rsid w:val="00BD37AE"/>
    <w:rsid w:val="00BD43D2"/>
    <w:rsid w:val="00BD7CC0"/>
    <w:rsid w:val="00BE0F75"/>
    <w:rsid w:val="00BF070E"/>
    <w:rsid w:val="00BF0D44"/>
    <w:rsid w:val="00C01E55"/>
    <w:rsid w:val="00C03318"/>
    <w:rsid w:val="00C078F6"/>
    <w:rsid w:val="00C10066"/>
    <w:rsid w:val="00C127F0"/>
    <w:rsid w:val="00C14E48"/>
    <w:rsid w:val="00C2436A"/>
    <w:rsid w:val="00C26530"/>
    <w:rsid w:val="00C34632"/>
    <w:rsid w:val="00C35D44"/>
    <w:rsid w:val="00C4028E"/>
    <w:rsid w:val="00C46621"/>
    <w:rsid w:val="00C53260"/>
    <w:rsid w:val="00C63086"/>
    <w:rsid w:val="00C65834"/>
    <w:rsid w:val="00C6671F"/>
    <w:rsid w:val="00C6716C"/>
    <w:rsid w:val="00C76F3E"/>
    <w:rsid w:val="00C82B1F"/>
    <w:rsid w:val="00C95F8B"/>
    <w:rsid w:val="00C9702D"/>
    <w:rsid w:val="00CA0133"/>
    <w:rsid w:val="00CA0BCA"/>
    <w:rsid w:val="00CA1A7A"/>
    <w:rsid w:val="00CA2E9F"/>
    <w:rsid w:val="00CB289A"/>
    <w:rsid w:val="00CB50D1"/>
    <w:rsid w:val="00CC0CCF"/>
    <w:rsid w:val="00CC37FF"/>
    <w:rsid w:val="00CD0712"/>
    <w:rsid w:val="00CD1499"/>
    <w:rsid w:val="00CD7F27"/>
    <w:rsid w:val="00CE3187"/>
    <w:rsid w:val="00CE54A2"/>
    <w:rsid w:val="00CE666F"/>
    <w:rsid w:val="00CE7FAA"/>
    <w:rsid w:val="00CF086D"/>
    <w:rsid w:val="00CF2337"/>
    <w:rsid w:val="00D016A6"/>
    <w:rsid w:val="00D1430F"/>
    <w:rsid w:val="00D169A5"/>
    <w:rsid w:val="00D235C2"/>
    <w:rsid w:val="00D26213"/>
    <w:rsid w:val="00D26D32"/>
    <w:rsid w:val="00D36E18"/>
    <w:rsid w:val="00D37633"/>
    <w:rsid w:val="00D42F89"/>
    <w:rsid w:val="00D4390C"/>
    <w:rsid w:val="00D47BC0"/>
    <w:rsid w:val="00D57CEF"/>
    <w:rsid w:val="00D66D4C"/>
    <w:rsid w:val="00D709CB"/>
    <w:rsid w:val="00D74151"/>
    <w:rsid w:val="00D76010"/>
    <w:rsid w:val="00D774B4"/>
    <w:rsid w:val="00D80400"/>
    <w:rsid w:val="00D859FA"/>
    <w:rsid w:val="00DA0B4E"/>
    <w:rsid w:val="00DA25B4"/>
    <w:rsid w:val="00DA67DA"/>
    <w:rsid w:val="00DA7EC1"/>
    <w:rsid w:val="00DB53FA"/>
    <w:rsid w:val="00DB5647"/>
    <w:rsid w:val="00DC030A"/>
    <w:rsid w:val="00DC3EC2"/>
    <w:rsid w:val="00DC66A9"/>
    <w:rsid w:val="00DD0AC7"/>
    <w:rsid w:val="00DD4DA1"/>
    <w:rsid w:val="00DD4EC7"/>
    <w:rsid w:val="00DD534D"/>
    <w:rsid w:val="00DD74B4"/>
    <w:rsid w:val="00DE1349"/>
    <w:rsid w:val="00DE428E"/>
    <w:rsid w:val="00DF3F68"/>
    <w:rsid w:val="00DF749C"/>
    <w:rsid w:val="00DF7900"/>
    <w:rsid w:val="00E0136F"/>
    <w:rsid w:val="00E01B07"/>
    <w:rsid w:val="00E055E1"/>
    <w:rsid w:val="00E20E3D"/>
    <w:rsid w:val="00E24759"/>
    <w:rsid w:val="00E2667C"/>
    <w:rsid w:val="00E27B6B"/>
    <w:rsid w:val="00E30BED"/>
    <w:rsid w:val="00E42BD3"/>
    <w:rsid w:val="00E43AE2"/>
    <w:rsid w:val="00E4473D"/>
    <w:rsid w:val="00E45CE0"/>
    <w:rsid w:val="00E46901"/>
    <w:rsid w:val="00E46945"/>
    <w:rsid w:val="00E46DA6"/>
    <w:rsid w:val="00E63611"/>
    <w:rsid w:val="00E71DD1"/>
    <w:rsid w:val="00E849AD"/>
    <w:rsid w:val="00E85DD9"/>
    <w:rsid w:val="00E94444"/>
    <w:rsid w:val="00E96151"/>
    <w:rsid w:val="00EA08F5"/>
    <w:rsid w:val="00EA50B1"/>
    <w:rsid w:val="00EA5BE1"/>
    <w:rsid w:val="00EA5C27"/>
    <w:rsid w:val="00EB0942"/>
    <w:rsid w:val="00EB0CF3"/>
    <w:rsid w:val="00EB4C66"/>
    <w:rsid w:val="00EB54CF"/>
    <w:rsid w:val="00EB5F86"/>
    <w:rsid w:val="00EC2AAB"/>
    <w:rsid w:val="00EC6FDC"/>
    <w:rsid w:val="00ED11E9"/>
    <w:rsid w:val="00EE5FA6"/>
    <w:rsid w:val="00EE729D"/>
    <w:rsid w:val="00F01DE8"/>
    <w:rsid w:val="00F03235"/>
    <w:rsid w:val="00F0379C"/>
    <w:rsid w:val="00F059A2"/>
    <w:rsid w:val="00F05C90"/>
    <w:rsid w:val="00F05F2A"/>
    <w:rsid w:val="00F1115C"/>
    <w:rsid w:val="00F13616"/>
    <w:rsid w:val="00F13769"/>
    <w:rsid w:val="00F17629"/>
    <w:rsid w:val="00F26730"/>
    <w:rsid w:val="00F26AB6"/>
    <w:rsid w:val="00F27D84"/>
    <w:rsid w:val="00F31FC0"/>
    <w:rsid w:val="00F339F3"/>
    <w:rsid w:val="00F34C41"/>
    <w:rsid w:val="00F37BB7"/>
    <w:rsid w:val="00F41166"/>
    <w:rsid w:val="00F41EBF"/>
    <w:rsid w:val="00F42DB6"/>
    <w:rsid w:val="00F47B92"/>
    <w:rsid w:val="00F55E7A"/>
    <w:rsid w:val="00F55FF3"/>
    <w:rsid w:val="00F569AF"/>
    <w:rsid w:val="00F61D71"/>
    <w:rsid w:val="00F65830"/>
    <w:rsid w:val="00F70597"/>
    <w:rsid w:val="00F725C1"/>
    <w:rsid w:val="00F815E0"/>
    <w:rsid w:val="00F81637"/>
    <w:rsid w:val="00F83C02"/>
    <w:rsid w:val="00F865CE"/>
    <w:rsid w:val="00F9353C"/>
    <w:rsid w:val="00F93621"/>
    <w:rsid w:val="00FA77FB"/>
    <w:rsid w:val="00FB082E"/>
    <w:rsid w:val="00FB4F18"/>
    <w:rsid w:val="00FB6526"/>
    <w:rsid w:val="00FC3EAE"/>
    <w:rsid w:val="00FC50F6"/>
    <w:rsid w:val="00FD23A7"/>
    <w:rsid w:val="00FD3561"/>
    <w:rsid w:val="00FD477C"/>
    <w:rsid w:val="00FD6743"/>
    <w:rsid w:val="00FE44AE"/>
    <w:rsid w:val="00FF2FCD"/>
    <w:rsid w:val="00FF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74E001"/>
  <w15:docId w15:val="{5C6236F3-F034-465A-88AF-7828B4A0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uiPriority="9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3DB"/>
    <w:pPr>
      <w:spacing w:line="480" w:lineRule="exact"/>
      <w:ind w:left="288"/>
      <w:jc w:val="both"/>
    </w:pPr>
    <w:rPr>
      <w:rFonts w:ascii="Arial" w:hAnsi="Arial"/>
      <w:lang w:val="en-US" w:eastAsia="en-US"/>
    </w:rPr>
  </w:style>
  <w:style w:type="paragraph" w:styleId="Heading1">
    <w:name w:val="heading 1"/>
    <w:basedOn w:val="Els-1storder-head"/>
    <w:next w:val="Normal"/>
    <w:link w:val="Heading1Char"/>
    <w:autoRedefine/>
    <w:uiPriority w:val="9"/>
    <w:qFormat/>
    <w:rsid w:val="0009759F"/>
    <w:pPr>
      <w:outlineLvl w:val="0"/>
    </w:pPr>
  </w:style>
  <w:style w:type="paragraph" w:styleId="Heading2">
    <w:name w:val="heading 2"/>
    <w:basedOn w:val="Els-2ndorder-head"/>
    <w:next w:val="Normal"/>
    <w:link w:val="Heading2Char"/>
    <w:autoRedefine/>
    <w:uiPriority w:val="9"/>
    <w:qFormat/>
    <w:rsid w:val="004E33DB"/>
    <w:pPr>
      <w:ind w:left="144"/>
      <w:outlineLvl w:val="1"/>
    </w:pPr>
  </w:style>
  <w:style w:type="paragraph" w:styleId="Heading3">
    <w:name w:val="heading 3"/>
    <w:basedOn w:val="Els-3rdorder-head"/>
    <w:next w:val="Normal"/>
    <w:link w:val="Heading3Char"/>
    <w:autoRedefine/>
    <w:qFormat/>
    <w:rsid w:val="0009759F"/>
    <w:pPr>
      <w:ind w:left="288"/>
      <w:outlineLvl w:val="2"/>
    </w:pPr>
  </w:style>
  <w:style w:type="paragraph" w:styleId="Heading4">
    <w:name w:val="heading 4"/>
    <w:basedOn w:val="Els-4thorder-head"/>
    <w:next w:val="Normal"/>
    <w:qFormat/>
    <w:rsid w:val="004E33DB"/>
    <w:pPr>
      <w:ind w:left="288"/>
      <w:outlineLvl w:val="3"/>
    </w:pPr>
  </w:style>
  <w:style w:type="paragraph" w:styleId="Heading5">
    <w:name w:val="heading 5"/>
    <w:basedOn w:val="Els-5thorder-head"/>
    <w:next w:val="Normal"/>
    <w:link w:val="Heading5Char"/>
    <w:uiPriority w:val="9"/>
    <w:rsid w:val="004E33DB"/>
    <w:pPr>
      <w:ind w:left="288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keepLines/>
      <w:spacing w:before="200" w:after="240" w:line="200" w:lineRule="exact"/>
    </w:pPr>
  </w:style>
  <w:style w:type="paragraph" w:customStyle="1" w:styleId="Els-1storder-head">
    <w:name w:val="Els-1storder-head"/>
    <w:next w:val="Els-body-text"/>
    <w:autoRedefine/>
    <w:qFormat/>
    <w:rsid w:val="00FD6743"/>
    <w:pPr>
      <w:keepNext/>
      <w:numPr>
        <w:numId w:val="6"/>
      </w:numPr>
      <w:pBdr>
        <w:top w:val="single" w:sz="18" w:space="4" w:color="auto"/>
      </w:pBdr>
      <w:suppressAutoHyphens/>
      <w:spacing w:before="480" w:line="480" w:lineRule="exact"/>
    </w:pPr>
    <w:rPr>
      <w:rFonts w:ascii="Arial" w:hAnsi="Arial"/>
      <w:b/>
      <w:sz w:val="24"/>
      <w:lang w:val="en-US" w:eastAsia="en-US"/>
    </w:rPr>
  </w:style>
  <w:style w:type="paragraph" w:customStyle="1" w:styleId="Els-2ndorder-head">
    <w:name w:val="Els-2ndorder-head"/>
    <w:next w:val="Els-body-text"/>
    <w:autoRedefine/>
    <w:qFormat/>
    <w:rsid w:val="00946FE2"/>
    <w:pPr>
      <w:keepNext/>
      <w:numPr>
        <w:ilvl w:val="1"/>
        <w:numId w:val="6"/>
      </w:numPr>
      <w:suppressAutoHyphens/>
      <w:spacing w:line="480" w:lineRule="exact"/>
    </w:pPr>
    <w:rPr>
      <w:rFonts w:ascii="Arial" w:hAnsi="Arial"/>
      <w:b/>
      <w:lang w:val="en-US" w:eastAsia="en-US"/>
    </w:rPr>
  </w:style>
  <w:style w:type="paragraph" w:customStyle="1" w:styleId="Els-3rdorder-head">
    <w:name w:val="Els-3rdorder-head"/>
    <w:next w:val="Els-body-text"/>
    <w:autoRedefine/>
    <w:rsid w:val="00946FE2"/>
    <w:pPr>
      <w:keepNext/>
      <w:numPr>
        <w:ilvl w:val="2"/>
        <w:numId w:val="6"/>
      </w:numPr>
      <w:suppressAutoHyphens/>
      <w:spacing w:line="480" w:lineRule="exact"/>
    </w:pPr>
    <w:rPr>
      <w:rFonts w:ascii="Arial" w:hAnsi="Arial"/>
      <w:lang w:val="en-US" w:eastAsia="en-US"/>
    </w:rPr>
  </w:style>
  <w:style w:type="paragraph" w:customStyle="1" w:styleId="Els-4thorder-head">
    <w:name w:val="Els-4thorder-head"/>
    <w:next w:val="Els-body-text"/>
    <w:autoRedefine/>
    <w:rsid w:val="00946FE2"/>
    <w:pPr>
      <w:keepNext/>
      <w:numPr>
        <w:ilvl w:val="3"/>
        <w:numId w:val="6"/>
      </w:numPr>
      <w:suppressAutoHyphens/>
      <w:spacing w:line="480" w:lineRule="exact"/>
    </w:pPr>
    <w:rPr>
      <w:rFonts w:ascii="Arial" w:hAnsi="Arial"/>
      <w:i/>
      <w:lang w:val="en-US" w:eastAsia="en-US"/>
    </w:rPr>
  </w:style>
  <w:style w:type="paragraph" w:customStyle="1" w:styleId="Els-Abstract-head">
    <w:name w:val="Els-Abstract-head"/>
    <w:next w:val="Normal"/>
    <w:rsid w:val="003806A4"/>
    <w:pPr>
      <w:keepNext/>
      <w:suppressAutoHyphens/>
      <w:spacing w:before="440" w:after="200"/>
    </w:pPr>
    <w:rPr>
      <w:b/>
      <w:sz w:val="18"/>
      <w:lang w:val="en-US" w:eastAsia="en-US"/>
    </w:rPr>
  </w:style>
  <w:style w:type="paragraph" w:customStyle="1" w:styleId="Els-Abstract-text">
    <w:name w:val="Els-Abstract-text"/>
    <w:next w:val="Normal"/>
    <w:rsid w:val="003400D6"/>
    <w:pPr>
      <w:pBdr>
        <w:top w:val="single" w:sz="4" w:space="1" w:color="auto"/>
      </w:pBdr>
      <w:spacing w:before="200" w:line="220" w:lineRule="exact"/>
      <w:jc w:val="both"/>
    </w:pPr>
    <w:rPr>
      <w:sz w:val="15"/>
      <w:lang w:val="en-US" w:eastAsia="en-US"/>
    </w:rPr>
  </w:style>
  <w:style w:type="paragraph" w:customStyle="1" w:styleId="Els-acknowledgement">
    <w:name w:val="Els-acknowledgement"/>
    <w:next w:val="Normal"/>
    <w:rsid w:val="005B1F08"/>
    <w:pPr>
      <w:keepNext/>
      <w:spacing w:before="230" w:after="230" w:line="230" w:lineRule="exact"/>
    </w:pPr>
    <w:rPr>
      <w:b/>
      <w:sz w:val="19"/>
      <w:lang w:val="en-US" w:eastAsia="en-US"/>
    </w:rPr>
  </w:style>
  <w:style w:type="paragraph" w:customStyle="1" w:styleId="Els-aditional-article-history">
    <w:name w:val="Els-aditional-article-history"/>
    <w:basedOn w:val="Normal"/>
    <w:pPr>
      <w:spacing w:after="400" w:line="200" w:lineRule="exact"/>
      <w:jc w:val="center"/>
    </w:pPr>
    <w:rPr>
      <w:b/>
      <w:noProof/>
    </w:rPr>
  </w:style>
  <w:style w:type="paragraph" w:customStyle="1" w:styleId="Els-Affiliation">
    <w:name w:val="Els-Affiliation"/>
    <w:next w:val="Els-Abstract-head"/>
    <w:autoRedefine/>
    <w:rsid w:val="009C6F37"/>
    <w:pPr>
      <w:pBdr>
        <w:bottom w:val="single" w:sz="2" w:space="1" w:color="auto"/>
      </w:pBdr>
      <w:suppressAutoHyphens/>
      <w:spacing w:line="230" w:lineRule="exact"/>
    </w:pPr>
    <w:rPr>
      <w:i/>
      <w:noProof/>
      <w:sz w:val="16"/>
      <w:lang w:val="en-US" w:eastAsia="en-US"/>
    </w:rPr>
  </w:style>
  <w:style w:type="paragraph" w:customStyle="1" w:styleId="Els-appendixhead">
    <w:name w:val="Els-appendixhead"/>
    <w:next w:val="Normal"/>
    <w:rsid w:val="005B1F08"/>
    <w:pPr>
      <w:numPr>
        <w:numId w:val="1"/>
      </w:numPr>
      <w:spacing w:before="230" w:after="230" w:line="230" w:lineRule="exact"/>
    </w:pPr>
    <w:rPr>
      <w:b/>
      <w:sz w:val="19"/>
      <w:lang w:val="en-US" w:eastAsia="en-US"/>
    </w:rPr>
  </w:style>
  <w:style w:type="paragraph" w:customStyle="1" w:styleId="Els-appendixsubhead">
    <w:name w:val="Els-appendixsubhead"/>
    <w:next w:val="Normal"/>
    <w:rsid w:val="005B1F08"/>
    <w:pPr>
      <w:numPr>
        <w:ilvl w:val="1"/>
        <w:numId w:val="2"/>
      </w:numPr>
      <w:spacing w:before="230" w:after="230" w:line="230" w:lineRule="exact"/>
    </w:pPr>
    <w:rPr>
      <w:i/>
      <w:sz w:val="17"/>
      <w:lang w:val="en-US" w:eastAsia="en-US"/>
    </w:rPr>
  </w:style>
  <w:style w:type="paragraph" w:customStyle="1" w:styleId="Els-Author">
    <w:name w:val="Els-Author"/>
    <w:next w:val="Normal"/>
    <w:autoRedefine/>
    <w:rsid w:val="00DD4DA1"/>
    <w:pPr>
      <w:keepNext/>
      <w:tabs>
        <w:tab w:val="center" w:pos="5189"/>
        <w:tab w:val="left" w:pos="9525"/>
      </w:tabs>
      <w:suppressAutoHyphens/>
      <w:spacing w:after="180" w:line="300" w:lineRule="exact"/>
      <w:jc w:val="both"/>
    </w:pPr>
    <w:rPr>
      <w:b/>
      <w:i/>
      <w:noProof/>
      <w:sz w:val="24"/>
      <w:szCs w:val="24"/>
      <w:lang w:val="en-US" w:eastAsia="en-US"/>
    </w:rPr>
  </w:style>
  <w:style w:type="paragraph" w:customStyle="1" w:styleId="Els-body-text">
    <w:name w:val="Els-body-text"/>
    <w:autoRedefine/>
    <w:rsid w:val="00DC66A9"/>
    <w:pPr>
      <w:spacing w:line="480" w:lineRule="exact"/>
      <w:ind w:left="245"/>
      <w:jc w:val="both"/>
    </w:pPr>
    <w:rPr>
      <w:rFonts w:ascii="Arial" w:hAnsi="Arial"/>
      <w:lang w:val="en-US" w:eastAsia="en-US"/>
    </w:rPr>
  </w:style>
  <w:style w:type="paragraph" w:customStyle="1" w:styleId="Els-bulletlist">
    <w:name w:val="Els-bulletlist"/>
    <w:basedOn w:val="Els-body-text"/>
    <w:rsid w:val="000C66EE"/>
    <w:pPr>
      <w:numPr>
        <w:numId w:val="3"/>
      </w:numPr>
      <w:tabs>
        <w:tab w:val="left" w:pos="240"/>
      </w:tabs>
      <w:jc w:val="left"/>
    </w:pPr>
  </w:style>
  <w:style w:type="paragraph" w:customStyle="1" w:styleId="Els-table-caption">
    <w:name w:val="Els-table-caption"/>
    <w:rsid w:val="005250D2"/>
    <w:pPr>
      <w:keepLines/>
      <w:spacing w:before="230" w:after="230" w:line="200" w:lineRule="exact"/>
    </w:pPr>
    <w:rPr>
      <w:b/>
      <w:sz w:val="16"/>
      <w:lang w:val="en-US" w:eastAsia="en-US"/>
    </w:rPr>
  </w:style>
  <w:style w:type="paragraph" w:customStyle="1" w:styleId="Els-chem-equation">
    <w:name w:val="Els-chem-equation"/>
    <w:next w:val="Els-body-text"/>
    <w:pPr>
      <w:tabs>
        <w:tab w:val="right" w:pos="4320"/>
        <w:tab w:val="right" w:pos="9120"/>
      </w:tabs>
      <w:spacing w:before="120" w:after="120" w:line="220" w:lineRule="exact"/>
    </w:pPr>
    <w:rPr>
      <w:noProof/>
      <w:sz w:val="18"/>
      <w:lang w:val="en-US" w:eastAsia="en-US"/>
    </w:rPr>
  </w:style>
  <w:style w:type="paragraph" w:customStyle="1" w:styleId="Els-collaboration">
    <w:name w:val="Els-collaboration"/>
    <w:basedOn w:val="Els-Author"/>
    <w:pPr>
      <w:jc w:val="right"/>
    </w:pPr>
  </w:style>
  <w:style w:type="paragraph" w:customStyle="1" w:styleId="Els-collaboration-affiliation">
    <w:name w:val="Els-collaboration-affiliation"/>
    <w:basedOn w:val="Els-collaboration"/>
  </w:style>
  <w:style w:type="paragraph" w:customStyle="1" w:styleId="Els-presented-by">
    <w:name w:val="Els-presented-by"/>
    <w:pPr>
      <w:spacing w:after="200"/>
      <w:jc w:val="center"/>
    </w:pPr>
    <w:rPr>
      <w:b/>
      <w:sz w:val="16"/>
      <w:lang w:val="en-US" w:eastAsia="en-US"/>
    </w:rPr>
  </w:style>
  <w:style w:type="paragraph" w:customStyle="1" w:styleId="Els-dedicated-to">
    <w:name w:val="Els-dedicated-to"/>
    <w:basedOn w:val="Els-presented-by"/>
    <w:rPr>
      <w:b w:val="0"/>
    </w:rPr>
  </w:style>
  <w:style w:type="paragraph" w:customStyle="1" w:styleId="Els-equation">
    <w:name w:val="Els-equation"/>
    <w:next w:val="Normal"/>
    <w:rsid w:val="00F1115C"/>
    <w:pPr>
      <w:widowControl w:val="0"/>
      <w:tabs>
        <w:tab w:val="right" w:pos="4320"/>
        <w:tab w:val="right" w:pos="9120"/>
      </w:tabs>
      <w:spacing w:before="230" w:after="230" w:line="360" w:lineRule="auto"/>
    </w:pPr>
    <w:rPr>
      <w:i/>
      <w:noProof/>
      <w:sz w:val="16"/>
      <w:lang w:val="en-US" w:eastAsia="en-US"/>
    </w:rPr>
  </w:style>
  <w:style w:type="paragraph" w:customStyle="1" w:styleId="Els-footnote">
    <w:name w:val="Els-footnote"/>
    <w:rsid w:val="004007A1"/>
    <w:pPr>
      <w:keepLines/>
      <w:widowControl w:val="0"/>
      <w:spacing w:after="220" w:line="200" w:lineRule="exact"/>
      <w:ind w:firstLine="113"/>
      <w:jc w:val="both"/>
    </w:pPr>
    <w:rPr>
      <w:sz w:val="15"/>
      <w:lang w:val="en-US" w:eastAsia="en-US"/>
    </w:rPr>
  </w:style>
  <w:style w:type="paragraph" w:customStyle="1" w:styleId="Els-history">
    <w:name w:val="Els-history"/>
    <w:next w:val="Normal"/>
    <w:rsid w:val="00840E5D"/>
    <w:pPr>
      <w:pBdr>
        <w:top w:val="single" w:sz="4" w:space="1" w:color="auto"/>
      </w:pBdr>
      <w:spacing w:line="230" w:lineRule="exact"/>
    </w:pPr>
    <w:rPr>
      <w:noProof/>
      <w:sz w:val="15"/>
      <w:lang w:val="en-US" w:eastAsia="en-US"/>
    </w:rPr>
  </w:style>
  <w:style w:type="paragraph" w:customStyle="1" w:styleId="Els-journal-logo">
    <w:name w:val="Els-journal-logo"/>
    <w:pPr>
      <w:pBdr>
        <w:top w:val="thinThickLargeGap" w:sz="12" w:space="0" w:color="auto"/>
        <w:bottom w:val="thickThinLargeGap" w:sz="12" w:space="0" w:color="auto"/>
      </w:pBdr>
    </w:pPr>
    <w:rPr>
      <w:rFonts w:ascii="Helvetica" w:hAnsi="Helvetica"/>
      <w:b/>
      <w:noProof/>
      <w:sz w:val="24"/>
      <w:lang w:val="en-US" w:eastAsia="en-US"/>
    </w:rPr>
  </w:style>
  <w:style w:type="paragraph" w:customStyle="1" w:styleId="Els-keywords">
    <w:name w:val="Els-keywords"/>
    <w:next w:val="Normal"/>
    <w:autoRedefine/>
    <w:rsid w:val="00F81637"/>
    <w:pPr>
      <w:pBdr>
        <w:top w:val="single" w:sz="4" w:space="1" w:color="auto"/>
      </w:pBdr>
      <w:spacing w:line="230" w:lineRule="exact"/>
    </w:pPr>
    <w:rPr>
      <w:noProof/>
      <w:sz w:val="15"/>
      <w:lang w:val="en-US" w:eastAsia="en-US"/>
    </w:rPr>
  </w:style>
  <w:style w:type="paragraph" w:customStyle="1" w:styleId="Els-numlist">
    <w:name w:val="Els-numlist"/>
    <w:basedOn w:val="Els-body-text"/>
    <w:rsid w:val="000C66EE"/>
    <w:pPr>
      <w:numPr>
        <w:numId w:val="4"/>
      </w:numPr>
      <w:tabs>
        <w:tab w:val="left" w:pos="240"/>
      </w:tabs>
      <w:jc w:val="left"/>
    </w:pPr>
  </w:style>
  <w:style w:type="paragraph" w:customStyle="1" w:styleId="Els-reference">
    <w:name w:val="Els-reference"/>
    <w:autoRedefine/>
    <w:rsid w:val="0043746E"/>
    <w:pPr>
      <w:tabs>
        <w:tab w:val="left" w:pos="312"/>
      </w:tabs>
      <w:spacing w:line="200" w:lineRule="exact"/>
      <w:ind w:left="240" w:hanging="240"/>
    </w:pPr>
    <w:rPr>
      <w:rFonts w:ascii="Arial" w:hAnsi="Arial"/>
      <w:noProof/>
      <w:sz w:val="15"/>
      <w:lang w:val="en-US" w:eastAsia="en-US"/>
    </w:rPr>
  </w:style>
  <w:style w:type="paragraph" w:customStyle="1" w:styleId="Els-reference-head">
    <w:name w:val="Els-reference-head"/>
    <w:next w:val="Els-reference"/>
    <w:autoRedefine/>
    <w:rsid w:val="0043746E"/>
    <w:pPr>
      <w:keepNext/>
      <w:pBdr>
        <w:bottom w:val="single" w:sz="2" w:space="1" w:color="auto"/>
      </w:pBdr>
      <w:spacing w:before="230" w:after="220" w:line="220" w:lineRule="exact"/>
    </w:pPr>
    <w:rPr>
      <w:rFonts w:ascii="Arial" w:hAnsi="Arial"/>
      <w:smallCaps/>
      <w:sz w:val="18"/>
      <w:lang w:val="en-US" w:eastAsia="en-US"/>
    </w:rPr>
  </w:style>
  <w:style w:type="paragraph" w:customStyle="1" w:styleId="Els-reprint-line">
    <w:name w:val="Els-reprint-line"/>
    <w:basedOn w:val="Normal"/>
    <w:pPr>
      <w:tabs>
        <w:tab w:val="left" w:pos="0"/>
        <w:tab w:val="center" w:pos="5443"/>
      </w:tabs>
      <w:jc w:val="center"/>
    </w:pPr>
  </w:style>
  <w:style w:type="paragraph" w:customStyle="1" w:styleId="Els-table-text">
    <w:name w:val="Els-table-text"/>
    <w:rsid w:val="00011C98"/>
    <w:pPr>
      <w:spacing w:after="80" w:line="200" w:lineRule="exact"/>
    </w:pPr>
    <w:rPr>
      <w:sz w:val="14"/>
      <w:lang w:val="en-US" w:eastAsia="en-US"/>
    </w:rPr>
  </w:style>
  <w:style w:type="paragraph" w:customStyle="1" w:styleId="Els-Title">
    <w:name w:val="Els-Title"/>
    <w:next w:val="Els-Author"/>
    <w:autoRedefine/>
    <w:qFormat/>
    <w:rsid w:val="00191F70"/>
    <w:pPr>
      <w:suppressAutoHyphens/>
      <w:spacing w:after="340" w:line="440" w:lineRule="exact"/>
      <w:jc w:val="both"/>
    </w:pPr>
    <w:rPr>
      <w:rFonts w:ascii="Arial" w:hAnsi="Arial" w:cs="Arial"/>
      <w:b/>
      <w:sz w:val="48"/>
      <w:szCs w:val="48"/>
      <w:lang w:val="en-US" w:eastAsia="en-US"/>
    </w:rPr>
  </w:style>
  <w:style w:type="character" w:styleId="EndnoteReference">
    <w:name w:val="endnote reference"/>
    <w:semiHidden/>
    <w:rPr>
      <w:vertAlign w:val="superscript"/>
    </w:rPr>
  </w:style>
  <w:style w:type="paragraph" w:styleId="Header">
    <w:name w:val="header"/>
    <w:aliases w:val="page-number"/>
    <w:link w:val="HeaderChar"/>
    <w:uiPriority w:val="99"/>
    <w:rsid w:val="00E20E3D"/>
    <w:pPr>
      <w:tabs>
        <w:tab w:val="center" w:pos="4706"/>
        <w:tab w:val="right" w:pos="9356"/>
      </w:tabs>
      <w:spacing w:after="80" w:line="200" w:lineRule="atLeast"/>
    </w:pPr>
    <w:rPr>
      <w:noProof/>
      <w:sz w:val="14"/>
      <w:lang w:val="en-US" w:eastAsia="en-US"/>
    </w:rPr>
  </w:style>
  <w:style w:type="paragraph" w:styleId="Footer">
    <w:name w:val="footer"/>
    <w:basedOn w:val="Header"/>
    <w:link w:val="FooterChar"/>
    <w:uiPriority w:val="99"/>
    <w:rsid w:val="005B43C5"/>
    <w:pPr>
      <w:tabs>
        <w:tab w:val="right" w:pos="10080"/>
      </w:tabs>
      <w:spacing w:before="240" w:after="0" w:line="200" w:lineRule="exact"/>
    </w:p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rFonts w:ascii="Univers" w:hAnsi="Univers"/>
    </w:rPr>
  </w:style>
  <w:style w:type="character" w:styleId="Hyperlink">
    <w:name w:val="Hyperlink"/>
    <w:uiPriority w:val="99"/>
    <w:rPr>
      <w:color w:val="auto"/>
      <w:sz w:val="16"/>
      <w:u w:val="none"/>
    </w:rPr>
  </w:style>
  <w:style w:type="character" w:customStyle="1" w:styleId="MTEquationSection">
    <w:name w:val="MTEquationSection"/>
    <w:rPr>
      <w:vanish w:val="0"/>
      <w:color w:val="FF0000"/>
    </w:rPr>
  </w:style>
  <w:style w:type="character" w:styleId="PageNumber">
    <w:name w:val="page number"/>
    <w:semiHidden/>
    <w:rPr>
      <w:sz w:val="16"/>
    </w:rPr>
  </w:style>
  <w:style w:type="paragraph" w:styleId="PlainText">
    <w:name w:val="Plain Text"/>
    <w:basedOn w:val="Normal"/>
    <w:semiHidden/>
    <w:rPr>
      <w:rFonts w:ascii="Courier New" w:hAnsi="Courier New" w:cs="Courier New"/>
    </w:rPr>
  </w:style>
  <w:style w:type="paragraph" w:customStyle="1" w:styleId="Els-5thorder-head">
    <w:name w:val="Els-5thorder-head"/>
    <w:next w:val="Els-body-text"/>
    <w:autoRedefine/>
    <w:rsid w:val="00586AFD"/>
    <w:pPr>
      <w:keepNext/>
      <w:suppressAutoHyphens/>
      <w:spacing w:line="480" w:lineRule="exact"/>
    </w:pPr>
    <w:rPr>
      <w:rFonts w:ascii="Arial" w:hAnsi="Arial"/>
      <w:i/>
      <w:lang w:val="en-US" w:eastAsia="en-US"/>
    </w:rPr>
  </w:style>
  <w:style w:type="paragraph" w:customStyle="1" w:styleId="Els-Abstract-Copyright">
    <w:name w:val="Els-Abstract-Copyright"/>
    <w:basedOn w:val="Els-Abstract-text"/>
    <w:rsid w:val="00927DCF"/>
    <w:pPr>
      <w:spacing w:before="0" w:line="230" w:lineRule="exact"/>
      <w:jc w:val="right"/>
    </w:pPr>
  </w:style>
  <w:style w:type="paragraph" w:customStyle="1" w:styleId="DocHead">
    <w:name w:val="DocHead"/>
    <w:rsid w:val="00F81637"/>
    <w:pPr>
      <w:spacing w:before="190" w:after="280" w:line="240" w:lineRule="exact"/>
    </w:pPr>
    <w:rPr>
      <w:b/>
      <w:sz w:val="24"/>
      <w:lang w:val="en-US" w:eastAsia="en-US"/>
    </w:rPr>
  </w:style>
  <w:style w:type="character" w:styleId="FollowedHyperlink">
    <w:name w:val="FollowedHyperlink"/>
    <w:semiHidden/>
    <w:rPr>
      <w:color w:val="800080"/>
      <w:u w:val="single"/>
    </w:rPr>
  </w:style>
  <w:style w:type="character" w:customStyle="1" w:styleId="Els-1storder-headChar">
    <w:name w:val="Els-1storder-head Char"/>
    <w:rPr>
      <w:b/>
      <w:lang w:val="en-US" w:eastAsia="en-US" w:bidi="ar-SA"/>
    </w:rPr>
  </w:style>
  <w:style w:type="character" w:styleId="CommentReference">
    <w:name w:val="annotation reference"/>
    <w:semiHidden/>
    <w:unhideWhenUsed/>
    <w:rPr>
      <w:sz w:val="16"/>
      <w:szCs w:val="16"/>
    </w:rPr>
  </w:style>
  <w:style w:type="paragraph" w:styleId="BalloonText">
    <w:name w:val="Balloon Text"/>
    <w:basedOn w:val="Normal"/>
    <w:rPr>
      <w:rFonts w:ascii="Tahoma" w:hAnsi="Tahoma" w:cs="Tahoma"/>
      <w:szCs w:val="16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eastAsia="en-US"/>
    </w:rPr>
  </w:style>
  <w:style w:type="paragraph" w:styleId="CommentText">
    <w:name w:val="annotation text"/>
    <w:basedOn w:val="Normal"/>
    <w:semiHidden/>
    <w:unhideWhenUsed/>
  </w:style>
  <w:style w:type="character" w:customStyle="1" w:styleId="CommentTextChar">
    <w:name w:val="Comment Text Char"/>
    <w:semiHidden/>
    <w:rPr>
      <w:lang w:val="en-GB"/>
    </w:rPr>
  </w:style>
  <w:style w:type="paragraph" w:styleId="CommentSubject">
    <w:name w:val="annotation subject"/>
    <w:basedOn w:val="CommentText"/>
    <w:next w:val="CommentText"/>
    <w:semiHidden/>
    <w:unhideWhenUsed/>
    <w:rPr>
      <w:b/>
      <w:bCs/>
    </w:rPr>
  </w:style>
  <w:style w:type="character" w:customStyle="1" w:styleId="CommentSubjectChar">
    <w:name w:val="Comment Subject Char"/>
    <w:semiHidden/>
    <w:rPr>
      <w:b/>
      <w:bCs/>
      <w:lang w:val="en-GB"/>
    </w:rPr>
  </w:style>
  <w:style w:type="paragraph" w:styleId="BodyTextIndent">
    <w:name w:val="Body Text Indent"/>
    <w:basedOn w:val="Normal"/>
    <w:link w:val="BodyTextIndentChar"/>
    <w:semiHidden/>
    <w:pPr>
      <w:suppressAutoHyphens/>
      <w:ind w:firstLine="360"/>
    </w:pPr>
    <w:rPr>
      <w:rFonts w:eastAsia="Times New Roman"/>
      <w:kern w:val="14"/>
    </w:rPr>
  </w:style>
  <w:style w:type="paragraph" w:customStyle="1" w:styleId="ColorfulList-Accent11">
    <w:name w:val="Colorful List - Accent 11"/>
    <w:basedOn w:val="Normal"/>
    <w:qFormat/>
    <w:rsid w:val="00A07F78"/>
    <w:pPr>
      <w:spacing w:line="200" w:lineRule="exact"/>
      <w:ind w:left="720"/>
    </w:pPr>
    <w:rPr>
      <w:rFonts w:eastAsia="Batang"/>
      <w:sz w:val="15"/>
      <w:szCs w:val="24"/>
      <w:lang w:eastAsia="ko-KR"/>
    </w:rPr>
  </w:style>
  <w:style w:type="paragraph" w:styleId="BodyTextIndent2">
    <w:name w:val="Body Text Indent 2"/>
    <w:basedOn w:val="Normal"/>
    <w:semiHidden/>
    <w:pPr>
      <w:ind w:firstLine="240"/>
    </w:pPr>
  </w:style>
  <w:style w:type="paragraph" w:customStyle="1" w:styleId="RefIndent">
    <w:name w:val="RefIndent"/>
    <w:basedOn w:val="BodyTextIndent3"/>
    <w:pPr>
      <w:tabs>
        <w:tab w:val="left" w:pos="-1403"/>
        <w:tab w:val="left" w:pos="-720"/>
        <w:tab w:val="left" w:pos="0"/>
        <w:tab w:val="left" w:pos="324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76"/>
        <w:tab w:val="left" w:pos="3600"/>
        <w:tab w:val="left" w:pos="3960"/>
        <w:tab w:val="left" w:pos="4320"/>
        <w:tab w:val="left" w:pos="468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205"/>
        <w:tab w:val="left" w:pos="10800"/>
      </w:tabs>
      <w:suppressAutoHyphens/>
      <w:spacing w:after="0"/>
      <w:ind w:left="380" w:hanging="380"/>
    </w:pPr>
    <w:rPr>
      <w:rFonts w:eastAsia="Times New Roman"/>
      <w:snapToGrid w:val="0"/>
      <w:spacing w:val="-2"/>
      <w:sz w:val="22"/>
      <w:szCs w:val="20"/>
    </w:rPr>
  </w:style>
  <w:style w:type="paragraph" w:styleId="BodyTextIndent3">
    <w:name w:val="Body Text Indent 3"/>
    <w:basedOn w:val="Normal"/>
    <w:semiHidden/>
    <w:pPr>
      <w:spacing w:after="120"/>
      <w:ind w:left="360"/>
    </w:pPr>
    <w:rPr>
      <w:szCs w:val="16"/>
    </w:rPr>
  </w:style>
  <w:style w:type="character" w:styleId="PlaceholderText">
    <w:name w:val="Placeholder Text"/>
    <w:basedOn w:val="DefaultParagraphFont"/>
    <w:uiPriority w:val="99"/>
    <w:semiHidden/>
    <w:rsid w:val="0017435C"/>
    <w:rPr>
      <w:color w:val="808080"/>
    </w:rPr>
  </w:style>
  <w:style w:type="character" w:customStyle="1" w:styleId="HeaderChar">
    <w:name w:val="Header Char"/>
    <w:aliases w:val="page-number Char"/>
    <w:basedOn w:val="DefaultParagraphFont"/>
    <w:link w:val="Header"/>
    <w:uiPriority w:val="99"/>
    <w:rsid w:val="00E20E3D"/>
    <w:rPr>
      <w:noProof/>
      <w:sz w:val="14"/>
      <w:lang w:val="en-US" w:eastAsia="en-US"/>
    </w:rPr>
  </w:style>
  <w:style w:type="table" w:styleId="TableGrid">
    <w:name w:val="Table Grid"/>
    <w:basedOn w:val="TableNormal"/>
    <w:uiPriority w:val="39"/>
    <w:rsid w:val="00482D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s-history-head">
    <w:name w:val="Els-history-head"/>
    <w:basedOn w:val="Els-history"/>
    <w:qFormat/>
    <w:rsid w:val="00F41166"/>
    <w:rPr>
      <w:i/>
    </w:rPr>
  </w:style>
  <w:style w:type="paragraph" w:customStyle="1" w:styleId="Els-NoIndent">
    <w:name w:val="Els-NoIndent"/>
    <w:basedOn w:val="Els-body-text"/>
    <w:autoRedefine/>
    <w:qFormat/>
    <w:rsid w:val="007C07C4"/>
    <w:pPr>
      <w:spacing w:after="120"/>
    </w:pPr>
  </w:style>
  <w:style w:type="paragraph" w:customStyle="1" w:styleId="Els-table-col-head">
    <w:name w:val="Els-table-col-head"/>
    <w:basedOn w:val="Els-table-text"/>
    <w:qFormat/>
    <w:rsid w:val="00E4473D"/>
    <w:rPr>
      <w:b/>
      <w:sz w:val="16"/>
    </w:rPr>
  </w:style>
  <w:style w:type="paragraph" w:customStyle="1" w:styleId="Els-figure-caption">
    <w:name w:val="Els-figure-caption"/>
    <w:basedOn w:val="Els-table-caption"/>
    <w:qFormat/>
    <w:rsid w:val="00E4473D"/>
    <w:pPr>
      <w:spacing w:after="240" w:line="230" w:lineRule="exact"/>
      <w:jc w:val="center"/>
    </w:pPr>
  </w:style>
  <w:style w:type="paragraph" w:customStyle="1" w:styleId="Running-head">
    <w:name w:val="Running-head"/>
    <w:basedOn w:val="Header"/>
    <w:qFormat/>
    <w:rsid w:val="00E20E3D"/>
    <w:pPr>
      <w:tabs>
        <w:tab w:val="center" w:pos="4920"/>
      </w:tabs>
      <w:spacing w:line="200" w:lineRule="exact"/>
      <w:jc w:val="center"/>
    </w:pPr>
    <w:rPr>
      <w:smallCaps/>
    </w:rPr>
  </w:style>
  <w:style w:type="character" w:customStyle="1" w:styleId="FooterChar">
    <w:name w:val="Footer Char"/>
    <w:basedOn w:val="DefaultParagraphFont"/>
    <w:link w:val="Footer"/>
    <w:uiPriority w:val="99"/>
    <w:rsid w:val="005B43C5"/>
    <w:rPr>
      <w:noProof/>
      <w:sz w:val="1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E33DB"/>
    <w:rPr>
      <w:rFonts w:ascii="Arial" w:hAnsi="Arial"/>
      <w:b/>
      <w:lang w:val="en-US" w:eastAsia="en-US"/>
    </w:rPr>
  </w:style>
  <w:style w:type="paragraph" w:styleId="ListParagraph">
    <w:name w:val="List Paragraph"/>
    <w:basedOn w:val="Normal"/>
    <w:uiPriority w:val="34"/>
    <w:qFormat/>
    <w:rsid w:val="00CE7FAA"/>
    <w:pPr>
      <w:numPr>
        <w:numId w:val="5"/>
      </w:numPr>
      <w:spacing w:after="160" w:line="259" w:lineRule="auto"/>
      <w:contextualSpacing/>
    </w:pPr>
    <w:rPr>
      <w:rFonts w:eastAsiaTheme="minorHAnsi" w:cs="Arial"/>
      <w:szCs w:val="16"/>
    </w:rPr>
  </w:style>
  <w:style w:type="character" w:customStyle="1" w:styleId="Heading3Char">
    <w:name w:val="Heading 3 Char"/>
    <w:basedOn w:val="DefaultParagraphFont"/>
    <w:link w:val="Heading3"/>
    <w:rsid w:val="0009759F"/>
    <w:rPr>
      <w:rFonts w:ascii="Arial" w:hAnsi="Arial"/>
      <w:lang w:val="en-US" w:eastAsia="en-US"/>
    </w:rPr>
  </w:style>
  <w:style w:type="paragraph" w:styleId="Revision">
    <w:name w:val="Revision"/>
    <w:hidden/>
    <w:uiPriority w:val="99"/>
    <w:semiHidden/>
    <w:rsid w:val="0056106C"/>
    <w:rPr>
      <w:rFonts w:ascii="Arial" w:hAnsi="Arial"/>
      <w:sz w:val="16"/>
      <w:lang w:val="en-GB" w:eastAsia="en-US"/>
    </w:rPr>
  </w:style>
  <w:style w:type="character" w:styleId="Strong">
    <w:name w:val="Strong"/>
    <w:basedOn w:val="DefaultParagraphFont"/>
    <w:uiPriority w:val="22"/>
    <w:qFormat/>
    <w:rsid w:val="00986F8A"/>
    <w:rPr>
      <w:rFonts w:ascii="Arial" w:hAnsi="Arial"/>
      <w:b/>
      <w:bCs/>
      <w:sz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92BC5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BC5"/>
    <w:rPr>
      <w:rFonts w:ascii="Arial" w:eastAsiaTheme="majorEastAsia" w:hAnsi="Arial" w:cstheme="majorBidi"/>
      <w:spacing w:val="-10"/>
      <w:kern w:val="28"/>
      <w:sz w:val="56"/>
      <w:szCs w:val="56"/>
      <w:lang w:val="en-GB" w:eastAsia="en-US"/>
    </w:rPr>
  </w:style>
  <w:style w:type="paragraph" w:styleId="NoSpacing">
    <w:name w:val="No Spacing"/>
    <w:link w:val="NoSpacingChar"/>
    <w:uiPriority w:val="1"/>
    <w:qFormat/>
    <w:rsid w:val="00147AE1"/>
    <w:pPr>
      <w:widowControl w:val="0"/>
    </w:pPr>
    <w:rPr>
      <w:rFonts w:ascii="Arial" w:hAnsi="Arial"/>
      <w:lang w:val="en-GB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C6716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6C"/>
    <w:rPr>
      <w:rFonts w:ascii="Arial" w:hAnsi="Arial"/>
      <w:i/>
      <w:iCs/>
      <w:color w:val="404040" w:themeColor="text1" w:themeTint="BF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9416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9759F"/>
    <w:rPr>
      <w:rFonts w:ascii="Arial" w:hAnsi="Arial"/>
      <w:b/>
      <w:sz w:val="24"/>
      <w:lang w:val="en-US" w:eastAsia="en-US"/>
    </w:rPr>
  </w:style>
  <w:style w:type="paragraph" w:styleId="Bibliography">
    <w:name w:val="Bibliography"/>
    <w:basedOn w:val="Normal"/>
    <w:next w:val="Normal"/>
    <w:uiPriority w:val="37"/>
    <w:unhideWhenUsed/>
    <w:rsid w:val="00B9416B"/>
  </w:style>
  <w:style w:type="paragraph" w:styleId="EndnoteText">
    <w:name w:val="endnote text"/>
    <w:basedOn w:val="Normal"/>
    <w:link w:val="EndnoteTextChar"/>
    <w:uiPriority w:val="99"/>
    <w:semiHidden/>
    <w:unhideWhenUsed/>
    <w:rsid w:val="005C5D92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C5D92"/>
    <w:rPr>
      <w:rFonts w:ascii="Arial" w:hAnsi="Arial"/>
      <w:lang w:val="en-GB" w:eastAsia="en-US"/>
    </w:rPr>
  </w:style>
  <w:style w:type="paragraph" w:styleId="NormalWeb">
    <w:name w:val="Normal (Web)"/>
    <w:basedOn w:val="Normal"/>
    <w:uiPriority w:val="99"/>
    <w:semiHidden/>
    <w:unhideWhenUsed/>
    <w:rsid w:val="00412D93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qFormat/>
    <w:rsid w:val="004C6119"/>
    <w:rPr>
      <w:rFonts w:ascii="Arial" w:hAnsi="Arial"/>
      <w:color w:val="7F7F7F" w:themeColor="text1" w:themeTint="80"/>
      <w:sz w:val="20"/>
    </w:rPr>
  </w:style>
  <w:style w:type="paragraph" w:styleId="TOCHeading">
    <w:name w:val="TOC Heading"/>
    <w:basedOn w:val="Els-reference-head"/>
    <w:next w:val="Normal"/>
    <w:uiPriority w:val="39"/>
    <w:unhideWhenUsed/>
    <w:qFormat/>
    <w:rsid w:val="00FC50F6"/>
  </w:style>
  <w:style w:type="paragraph" w:styleId="TOC1">
    <w:name w:val="toc 1"/>
    <w:basedOn w:val="Normal"/>
    <w:next w:val="Normal"/>
    <w:autoRedefine/>
    <w:uiPriority w:val="39"/>
    <w:unhideWhenUsed/>
    <w:rsid w:val="008C54BA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C54B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8C54BA"/>
    <w:pPr>
      <w:spacing w:after="100"/>
      <w:ind w:left="400"/>
    </w:pPr>
  </w:style>
  <w:style w:type="character" w:customStyle="1" w:styleId="Heading5Char">
    <w:name w:val="Heading 5 Char"/>
    <w:basedOn w:val="DefaultParagraphFont"/>
    <w:link w:val="Heading5"/>
    <w:uiPriority w:val="9"/>
    <w:rsid w:val="004E33DB"/>
    <w:rPr>
      <w:rFonts w:ascii="Arial" w:hAnsi="Arial"/>
      <w:i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7E76BD"/>
    <w:rPr>
      <w:i/>
      <w:iCs/>
      <w:color w:val="404040" w:themeColor="text1" w:themeTint="BF"/>
    </w:rPr>
  </w:style>
  <w:style w:type="character" w:customStyle="1" w:styleId="BodyTextIndentChar">
    <w:name w:val="Body Text Indent Char"/>
    <w:basedOn w:val="DefaultParagraphFont"/>
    <w:link w:val="BodyTextIndent"/>
    <w:semiHidden/>
    <w:rsid w:val="004C6119"/>
    <w:rPr>
      <w:rFonts w:ascii="Arial" w:eastAsia="Times New Roman" w:hAnsi="Arial"/>
      <w:kern w:val="14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61D18"/>
    <w:rPr>
      <w:rFonts w:ascii="Arial" w:hAnsi="Arial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3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ith\Documents\Custom%20Office%20Templates\Word_Template_Journal_2021032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b9f577f-5543-45a6-ab73-9794943e6d6d">Select One</Statu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OTT</b:Tag>
    <b:SourceType>DocumentFromInternetSite</b:SourceType>
    <b:Guid>{5D17EFDB-FAA5-4E5A-A0AA-6E51F4045C3D}</b:Guid>
    <b:Title>Open Threat Taxonomy</b:Title>
    <b:YearAccessed>2019</b:YearAccessed>
    <b:MonthAccessed>Jun</b:MonthAccessed>
    <b:DayAccessed>4</b:DayAccessed>
    <b:URL>https://www.auditscripts.com/resources/open_threat_taxonomy_v1.1a.pdf</b:URL>
    <b:Author>
      <b:Author>
        <b:NameList>
          <b:Person>
            <b:Last>Tarala</b:Last>
            <b:First>James</b:First>
          </b:Person>
          <b:Person>
            <b:Last>Tarala</b:Last>
            <b:First>Kelli</b:First>
            <b:Middle>K.</b:Middle>
          </b:Person>
        </b:NameList>
      </b:Author>
    </b:Author>
    <b:Version>1.1</b:Version>
    <b:RefOrder>1</b:RefOrder>
  </b:Source>
  <b:Source>
    <b:Tag>FFIEC</b:Tag>
    <b:SourceType>InternetSite</b:SourceType>
    <b:Guid>{DCC0D2E4-9464-49C3-966F-329B3F60545A}</b:Guid>
    <b:Title>Cybersecurity Assessment Tool</b:Title>
    <b:Author>
      <b:Author>
        <b:NameList>
          <b:Person>
            <b:Last>FFIEC</b:Last>
          </b:Person>
        </b:NameList>
      </b:Author>
    </b:Author>
    <b:URL>https://www.ffiec.gov/cyberassessmenttool.htm</b:URL>
    <b:YearAccessed>2019</b:YearAccessed>
    <b:MonthAccessed>June</b:MonthAccessed>
    <b:DayAccessed>4</b:DayAccessed>
    <b:RefOrder>2</b:RefOrder>
  </b:Source>
  <b:Source>
    <b:Tag>NISTCSF</b:Tag>
    <b:SourceType>InternetSite</b:SourceType>
    <b:Guid>{9DF792E9-9D9F-4F22-BBB3-4D8CD2BE7DB5}</b:Guid>
    <b:Title>Cybersecurity Framework</b:Title>
    <b:Year>2019</b:Year>
    <b:Month>April</b:Month>
    <b:Day>19</b:Day>
    <b:URL>Cybersecurity Framework Version 1.1</b:URL>
    <b:Author>
      <b:Author>
        <b:Corporate>National Institute of Standards and Technology (NIST)</b:Corporate>
      </b:Author>
    </b:Author>
    <b:YearAccessed>2019</b:YearAccessed>
    <b:MonthAccessed>June</b:MonthAccessed>
    <b:DayAccessed>4</b:DayAccessed>
    <b:Version>1.1</b:Version>
    <b:ShortTitle>NIST CSF</b:ShortTitle>
    <b:RefOrder>3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20E13E00BEEE4588828BF3E9996BEA" ma:contentTypeVersion="13" ma:contentTypeDescription="Create a new document." ma:contentTypeScope="" ma:versionID="a3c9b6030940e517687239f2a10666c7">
  <xsd:schema xmlns:xsd="http://www.w3.org/2001/XMLSchema" xmlns:xs="http://www.w3.org/2001/XMLSchema" xmlns:p="http://schemas.microsoft.com/office/2006/metadata/properties" xmlns:ns2="7b9f577f-5543-45a6-ab73-9794943e6d6d" xmlns:ns3="ca55d802-efb2-4083-b9cf-c0fa3fbeae2f" targetNamespace="http://schemas.microsoft.com/office/2006/metadata/properties" ma:root="true" ma:fieldsID="1273df37cfc1ff287533a5107000d584" ns2:_="" ns3:_="">
    <xsd:import namespace="7b9f577f-5543-45a6-ab73-9794943e6d6d"/>
    <xsd:import namespace="ca55d802-efb2-4083-b9cf-c0fa3fbeae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f577f-5543-45a6-ab73-9794943e6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Select One" ma:description="Document Review Status" ma:format="Dropdown" ma:internalName="Status">
      <xsd:simpleType>
        <xsd:restriction base="dms:Choice">
          <xsd:enumeration value="Select One"/>
          <xsd:enumeration value="Redline"/>
          <xsd:enumeration value="Ready for CSC Review"/>
          <xsd:enumeration value="Ready for Board Approval"/>
          <xsd:enumeration value="Complete"/>
          <xsd:enumeration value="Not Applicable"/>
        </xsd:restriction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5d802-efb2-4083-b9cf-c0fa3fbeae2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04A8A8-B0C0-4734-8A65-BB6889ACAC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677143-156A-4DFE-9EBB-ED6A910B23AE}">
  <ds:schemaRefs>
    <ds:schemaRef ds:uri="http://schemas.microsoft.com/office/2006/metadata/properties"/>
    <ds:schemaRef ds:uri="http://schemas.microsoft.com/office/infopath/2007/PartnerControls"/>
    <ds:schemaRef ds:uri="7b9f577f-5543-45a6-ab73-9794943e6d6d"/>
  </ds:schemaRefs>
</ds:datastoreItem>
</file>

<file path=customXml/itemProps3.xml><?xml version="1.0" encoding="utf-8"?>
<ds:datastoreItem xmlns:ds="http://schemas.openxmlformats.org/officeDocument/2006/customXml" ds:itemID="{311040A1-D326-4DF1-9DD8-35552DFB91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A8DEFF-8C7F-4F3B-930F-4C5916DEC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9f577f-5543-45a6-ab73-9794943e6d6d"/>
    <ds:schemaRef ds:uri="ca55d802-efb2-4083-b9cf-c0fa3fbeae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Word_Template_Journal_20210323.dotx</Template>
  <TotalTime>1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Management Policy, Program, and Standards</vt:lpstr>
    </vt:vector>
  </TitlesOfParts>
  <Company>Edafio Technology Partners</Company>
  <LinksUpToDate>false</LinksUpToDate>
  <CharactersWithSpaces>691</CharactersWithSpaces>
  <SharedDoc>false</SharedDoc>
  <HLinks>
    <vt:vector size="30" baseType="variant">
      <vt:variant>
        <vt:i4>6291561</vt:i4>
      </vt:variant>
      <vt:variant>
        <vt:i4>14</vt:i4>
      </vt:variant>
      <vt:variant>
        <vt:i4>0</vt:i4>
      </vt:variant>
      <vt:variant>
        <vt:i4>5</vt:i4>
      </vt:variant>
      <vt:variant>
        <vt:lpwstr>http://www.elsevier.com/wps/find/authorsview.authors/authorartworkinstructions</vt:lpwstr>
      </vt:variant>
      <vt:variant>
        <vt:lpwstr/>
      </vt:variant>
      <vt:variant>
        <vt:i4>4980741</vt:i4>
      </vt:variant>
      <vt:variant>
        <vt:i4>10</vt:i4>
      </vt:variant>
      <vt:variant>
        <vt:i4>0</vt:i4>
      </vt:variant>
      <vt:variant>
        <vt:i4>5</vt:i4>
      </vt:variant>
      <vt:variant>
        <vt:lpwstr>http://www.sciencedirect.com/science/journal/22128271</vt:lpwstr>
      </vt:variant>
      <vt:variant>
        <vt:lpwstr/>
      </vt:variant>
      <vt:variant>
        <vt:i4>7471207</vt:i4>
      </vt:variant>
      <vt:variant>
        <vt:i4>8106</vt:i4>
      </vt:variant>
      <vt:variant>
        <vt:i4>1026</vt:i4>
      </vt:variant>
      <vt:variant>
        <vt:i4>1</vt:i4>
      </vt:variant>
      <vt:variant>
        <vt:lpwstr>gr1</vt:lpwstr>
      </vt:variant>
      <vt:variant>
        <vt:lpwstr/>
      </vt:variant>
      <vt:variant>
        <vt:i4>983056</vt:i4>
      </vt:variant>
      <vt:variant>
        <vt:i4>10404</vt:i4>
      </vt:variant>
      <vt:variant>
        <vt:i4>1030</vt:i4>
      </vt:variant>
      <vt:variant>
        <vt:i4>1</vt:i4>
      </vt:variant>
      <vt:variant>
        <vt:lpwstr>Untitled</vt:lpwstr>
      </vt:variant>
      <vt:variant>
        <vt:lpwstr/>
      </vt:variant>
      <vt:variant>
        <vt:i4>983056</vt:i4>
      </vt:variant>
      <vt:variant>
        <vt:i4>10410</vt:i4>
      </vt:variant>
      <vt:variant>
        <vt:i4>1031</vt:i4>
      </vt:variant>
      <vt:variant>
        <vt:i4>1</vt:i4>
      </vt:variant>
      <vt:variant>
        <vt:lpwstr>Untitled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Template</dc:title>
  <dc:creator>Keith S. Crawford</dc:creator>
  <cp:keywords>Template</cp:keywords>
  <cp:lastModifiedBy>Keith S. Crawford</cp:lastModifiedBy>
  <cp:revision>1</cp:revision>
  <cp:lastPrinted>2013-04-16T06:12:00Z</cp:lastPrinted>
  <dcterms:created xsi:type="dcterms:W3CDTF">2021-08-19T05:09:00Z</dcterms:created>
  <dcterms:modified xsi:type="dcterms:W3CDTF">2021-08-19T05:11:00Z</dcterms:modified>
  <cp:category>Policy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0x010100A820E13E00BEEE4588828BF3E9996BEA</vt:lpwstr>
  </property>
</Properties>
</file>